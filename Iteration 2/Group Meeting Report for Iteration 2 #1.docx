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57B8F4BB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122AD5">
        <w:rPr>
          <w:rFonts w:asciiTheme="minorHAnsi" w:hAnsiTheme="minorHAnsi" w:cstheme="minorHAnsi"/>
          <w:color w:val="1F497D" w:themeColor="text2"/>
        </w:rPr>
        <w:t>2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215"/>
        <w:gridCol w:w="3139"/>
        <w:gridCol w:w="2870"/>
      </w:tblGrid>
      <w:tr w:rsidR="00A9030E" w:rsidRPr="000547C0" w14:paraId="771239B5" w14:textId="4141E464" w:rsidTr="00A9030E">
        <w:tc>
          <w:tcPr>
            <w:tcW w:w="4215" w:type="dxa"/>
          </w:tcPr>
          <w:p w14:paraId="44DD3F9B" w14:textId="77777777" w:rsidR="00A9030E" w:rsidRDefault="00A9030E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A9030E" w:rsidRPr="00E25782" w:rsidRDefault="00A9030E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3139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7C03A0F67C0461FBF7BF99AF980CC24"/>
              </w:placeholder>
              <w:temporary/>
              <w:showingPlcHdr/>
              <w15:appearance w15:val="hidden"/>
            </w:sdtPr>
            <w:sdtContent>
              <w:p w14:paraId="6A2C30AE" w14:textId="77777777" w:rsidR="00A9030E" w:rsidRPr="000547C0" w:rsidRDefault="00A9030E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E1BB441674004CFBA895D15F99196870"/>
              </w:placeholder>
              <w:temporary/>
              <w:showingPlcHdr/>
              <w15:appearance w15:val="hidden"/>
            </w:sdtPr>
            <w:sdtContent>
              <w:p w14:paraId="3C5464D8" w14:textId="77777777" w:rsidR="00A9030E" w:rsidRPr="000547C0" w:rsidRDefault="00A9030E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BB53519B0FC540929006B62FF14749F9"/>
              </w:placeholder>
              <w:temporary/>
              <w:showingPlcHdr/>
              <w15:appearance w15:val="hidden"/>
            </w:sdtPr>
            <w:sdtContent>
              <w:p w14:paraId="0CAD7FF3" w14:textId="77777777" w:rsidR="00A9030E" w:rsidRPr="000547C0" w:rsidRDefault="00A9030E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  <w:tc>
          <w:tcPr>
            <w:tcW w:w="2870" w:type="dxa"/>
          </w:tcPr>
          <w:p w14:paraId="418775CB" w14:textId="77777777" w:rsidR="00A9030E" w:rsidRDefault="00793637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: </w:t>
            </w:r>
            <w:r w:rsidR="00A9030E">
              <w:rPr>
                <w:rFonts w:asciiTheme="minorHAnsi" w:hAnsiTheme="minorHAnsi" w:cstheme="minorHAnsi"/>
              </w:rPr>
              <w:t>18/03/20</w:t>
            </w:r>
            <w:r>
              <w:rPr>
                <w:rFonts w:asciiTheme="minorHAnsi" w:hAnsiTheme="minorHAnsi" w:cstheme="minorHAnsi"/>
              </w:rPr>
              <w:t>26</w:t>
            </w:r>
          </w:p>
          <w:p w14:paraId="001CD271" w14:textId="77777777" w:rsidR="00793637" w:rsidRDefault="00793637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: </w:t>
            </w:r>
            <w:r w:rsidR="00006B89">
              <w:rPr>
                <w:rFonts w:asciiTheme="minorHAnsi" w:hAnsiTheme="minorHAnsi" w:cstheme="minorHAnsi"/>
              </w:rPr>
              <w:t>11:30</w:t>
            </w:r>
          </w:p>
          <w:p w14:paraId="17E3A4B3" w14:textId="00380B2B" w:rsidR="00006B89" w:rsidRDefault="00006B89" w:rsidP="00793637">
            <w:pPr>
              <w:pStyle w:val="Heading3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 Class</w:t>
            </w:r>
          </w:p>
        </w:tc>
      </w:tr>
      <w:tr w:rsidR="00793637" w:rsidRPr="000547C0" w14:paraId="40EEF7B0" w14:textId="77777777" w:rsidTr="00A9030E">
        <w:tc>
          <w:tcPr>
            <w:tcW w:w="4215" w:type="dxa"/>
          </w:tcPr>
          <w:p w14:paraId="0081ABF1" w14:textId="24BEBBF2" w:rsidR="00793637" w:rsidRDefault="0079363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</w:tc>
        <w:tc>
          <w:tcPr>
            <w:tcW w:w="3139" w:type="dxa"/>
            <w:vAlign w:val="bottom"/>
          </w:tcPr>
          <w:p w14:paraId="09ADF653" w14:textId="77777777" w:rsidR="00793637" w:rsidRDefault="00793637">
            <w:pPr>
              <w:pStyle w:val="Heading3"/>
              <w:rPr>
                <w:rFonts w:asciiTheme="minorHAnsi" w:hAnsiTheme="minorHAnsi" w:cstheme="minorHAnsi"/>
              </w:rPr>
            </w:pPr>
          </w:p>
        </w:tc>
        <w:tc>
          <w:tcPr>
            <w:tcW w:w="2870" w:type="dxa"/>
          </w:tcPr>
          <w:p w14:paraId="71CF835A" w14:textId="77777777" w:rsidR="00793637" w:rsidRDefault="00793637">
            <w:pPr>
              <w:pStyle w:val="Heading3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60A8C1F5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0C62F302" w:rsidR="002B2D13" w:rsidRPr="000547C0" w:rsidRDefault="00257156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2E062238" w:rsidR="002B2D13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3CB5E32" w:rsidR="002B2D13" w:rsidRPr="000547C0" w:rsidRDefault="00257156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6A412339" w:rsidR="00212D56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 Sara Aiden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5D6E1C81" w:rsidR="00212D56" w:rsidRPr="000547C0" w:rsidRDefault="005B06F8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2A176C8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5B06F8">
              <w:rPr>
                <w:rFonts w:cstheme="minorHAnsi"/>
              </w:rPr>
              <w:t>, Notepad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15658BBB" w14:textId="77777777" w:rsidR="000547C0" w:rsidRDefault="00257156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Reflection on Iteration 1</w:t>
            </w:r>
          </w:p>
          <w:p w14:paraId="2EDE499F" w14:textId="6A955B38" w:rsidR="00257156" w:rsidRPr="000547C0" w:rsidRDefault="00257156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Reviewed the next task for iteration 2 (Gantt chart)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1CBC0040" w:rsidR="002B2D13" w:rsidRPr="000547C0" w:rsidRDefault="00CC6870">
            <w:pPr>
              <w:rPr>
                <w:rFonts w:cstheme="minorHAnsi"/>
              </w:rPr>
            </w:pPr>
            <w:r>
              <w:rPr>
                <w:rFonts w:cstheme="minorHAnsi"/>
              </w:rPr>
              <w:t>Reflection on Iteration 1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5C284799" w:rsidR="002B2D13" w:rsidRPr="000547C0" w:rsidRDefault="00CC6870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6C53D7AE" w:rsidR="002B2D13" w:rsidRDefault="00CC6870">
      <w:pPr>
        <w:rPr>
          <w:rFonts w:cstheme="minorHAnsi"/>
        </w:rPr>
      </w:pPr>
      <w:r>
        <w:rPr>
          <w:rFonts w:cstheme="minorHAnsi"/>
        </w:rPr>
        <w:t xml:space="preserve">Discuss the feedback we put 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our reports</w:t>
      </w:r>
      <w:r w:rsidR="00E822A0">
        <w:rPr>
          <w:rFonts w:cstheme="minorHAnsi"/>
        </w:rPr>
        <w:t>.</w:t>
      </w:r>
    </w:p>
    <w:p w14:paraId="316B66F6" w14:textId="1C211842" w:rsidR="00D37267" w:rsidRPr="000547C0" w:rsidRDefault="00E822A0">
      <w:pPr>
        <w:rPr>
          <w:rFonts w:cstheme="minorHAnsi"/>
        </w:rPr>
      </w:pPr>
      <w:r>
        <w:rPr>
          <w:rFonts w:cstheme="minorHAnsi"/>
        </w:rPr>
        <w:t>Discuss t</w:t>
      </w:r>
      <w:r w:rsidR="00654E71">
        <w:rPr>
          <w:rFonts w:cstheme="minorHAnsi"/>
        </w:rPr>
        <w:t xml:space="preserve">he overall progress </w:t>
      </w:r>
      <w:r w:rsidR="00D37267">
        <w:rPr>
          <w:rFonts w:cstheme="minorHAnsi"/>
        </w:rPr>
        <w:t>of iteration 1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7BBE352E" w:rsidR="002B2D13" w:rsidRPr="000547C0" w:rsidRDefault="00D37267">
      <w:pPr>
        <w:rPr>
          <w:rFonts w:cstheme="minorHAnsi"/>
        </w:rPr>
      </w:pPr>
      <w:r>
        <w:rPr>
          <w:rFonts w:cstheme="minorHAnsi"/>
        </w:rPr>
        <w:t xml:space="preserve">Each topic was discussed effectively. </w:t>
      </w:r>
      <w:r w:rsidR="001A5214">
        <w:rPr>
          <w:rFonts w:cstheme="minorHAnsi"/>
        </w:rPr>
        <w:t>Successfully</w:t>
      </w:r>
      <w:r>
        <w:rPr>
          <w:rFonts w:cstheme="minorHAnsi"/>
        </w:rPr>
        <w:t xml:space="preserve"> </w:t>
      </w:r>
      <w:r w:rsidR="001A5214">
        <w:rPr>
          <w:rFonts w:cstheme="minorHAnsi"/>
        </w:rPr>
        <w:t xml:space="preserve">communicated our progress.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39E67E7E" w:rsidR="002B2D13" w:rsidRPr="000547C0" w:rsidRDefault="001A5214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Discuss progress on integration 1</w:t>
            </w:r>
          </w:p>
        </w:tc>
        <w:tc>
          <w:tcPr>
            <w:tcW w:w="3060" w:type="dxa"/>
          </w:tcPr>
          <w:p w14:paraId="06BF676B" w14:textId="15865EDF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77EF2373" w14:textId="6159169D" w:rsidR="002B2D13" w:rsidRPr="000547C0" w:rsidRDefault="001A5214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1ACE5852" w:rsidR="002B2D13" w:rsidRPr="000547C0" w:rsidRDefault="0020358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Give feedback on each other’s progress reports</w:t>
            </w:r>
          </w:p>
        </w:tc>
        <w:tc>
          <w:tcPr>
            <w:tcW w:w="3060" w:type="dxa"/>
          </w:tcPr>
          <w:p w14:paraId="7376FD88" w14:textId="2C91B618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36E951F4" w14:textId="2E8ED473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3AA971B5" w:rsidR="002B2D13" w:rsidRPr="000547C0" w:rsidRDefault="003A62B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Reflect on given deliverables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0B645F95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2711BFEF" w:rsidR="002B2D13" w:rsidRPr="000547C0" w:rsidRDefault="003A62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1DF5EDC8" w:rsidR="00D62E01" w:rsidRPr="000547C0" w:rsidRDefault="00B016EB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Reviewed the next task for iteration 2 (</w:t>
            </w:r>
            <w:r w:rsidR="007E20E4">
              <w:rPr>
                <w:rFonts w:cstheme="minorHAnsi"/>
              </w:rPr>
              <w:t xml:space="preserve">Gantt </w:t>
            </w:r>
            <w:r>
              <w:rPr>
                <w:rFonts w:cstheme="minorHAnsi"/>
              </w:rPr>
              <w:t>chart)</w:t>
            </w:r>
          </w:p>
        </w:tc>
        <w:tc>
          <w:tcPr>
            <w:tcW w:w="1324" w:type="dxa"/>
          </w:tcPr>
          <w:p w14:paraId="4091F5A5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7F72050" w:rsidR="00D62E01" w:rsidRPr="000547C0" w:rsidRDefault="00257156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</w:tbl>
    <w:p w14:paraId="678F69FE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32673C78" w:rsidR="00D62E01" w:rsidRPr="000547C0" w:rsidRDefault="00F96DA3" w:rsidP="00D62E01">
      <w:pPr>
        <w:rPr>
          <w:rFonts w:cstheme="minorHAnsi"/>
        </w:rPr>
      </w:pPr>
      <w:r>
        <w:rPr>
          <w:rFonts w:cstheme="minorHAnsi"/>
        </w:rPr>
        <w:t xml:space="preserve">Discuss our thoughts on the </w:t>
      </w:r>
      <w:r w:rsidR="007E20E4">
        <w:rPr>
          <w:rFonts w:cstheme="minorHAnsi"/>
        </w:rPr>
        <w:t xml:space="preserve">gantt </w:t>
      </w:r>
      <w:r>
        <w:rPr>
          <w:rFonts w:cstheme="minorHAnsi"/>
        </w:rPr>
        <w:t xml:space="preserve">chart deliverable </w:t>
      </w:r>
    </w:p>
    <w:p w14:paraId="1804FCAD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657934D2" w:rsidR="00D62E01" w:rsidRDefault="00F96DA3" w:rsidP="00D62E01">
      <w:pPr>
        <w:rPr>
          <w:rFonts w:cstheme="minorHAnsi"/>
        </w:rPr>
      </w:pPr>
      <w:r>
        <w:rPr>
          <w:rFonts w:cstheme="minorHAnsi"/>
        </w:rPr>
        <w:t xml:space="preserve">Successfully introduced </w:t>
      </w:r>
      <w:r w:rsidR="005C5C05">
        <w:rPr>
          <w:rFonts w:cstheme="minorHAnsi"/>
        </w:rPr>
        <w:t xml:space="preserve">the </w:t>
      </w:r>
      <w:r w:rsidR="007E20E4">
        <w:rPr>
          <w:rFonts w:cstheme="minorHAnsi"/>
        </w:rPr>
        <w:t xml:space="preserve">gantt </w:t>
      </w:r>
      <w:r w:rsidR="005C5C05">
        <w:rPr>
          <w:rFonts w:cstheme="minorHAnsi"/>
        </w:rPr>
        <w:t xml:space="preserve">chart topic, </w:t>
      </w:r>
    </w:p>
    <w:p w14:paraId="609DA677" w14:textId="3378394D" w:rsidR="005C5C05" w:rsidRPr="000547C0" w:rsidRDefault="005C5C05" w:rsidP="00D62E01">
      <w:pPr>
        <w:rPr>
          <w:rFonts w:cstheme="minorHAnsi"/>
        </w:rPr>
      </w:pPr>
      <w:r>
        <w:rPr>
          <w:rFonts w:cstheme="minorHAnsi"/>
        </w:rPr>
        <w:t xml:space="preserve">Further research is required 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500E1EB0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Introducing gantt chart topic </w:t>
            </w:r>
          </w:p>
        </w:tc>
        <w:tc>
          <w:tcPr>
            <w:tcW w:w="3060" w:type="dxa"/>
          </w:tcPr>
          <w:p w14:paraId="5D1FAAC7" w14:textId="307BA939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  <w:tc>
          <w:tcPr>
            <w:tcW w:w="1854" w:type="dxa"/>
          </w:tcPr>
          <w:p w14:paraId="22E77F38" w14:textId="2275F8C1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18/03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77CE2DBE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Review and reflect on each other’s opinions </w:t>
            </w:r>
          </w:p>
        </w:tc>
        <w:tc>
          <w:tcPr>
            <w:tcW w:w="3060" w:type="dxa"/>
          </w:tcPr>
          <w:p w14:paraId="20BA607F" w14:textId="26797691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</w:tcPr>
          <w:p w14:paraId="2914B697" w14:textId="0BBFB082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19/03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7593027" w:rsidR="00D60069" w:rsidRPr="000547C0" w:rsidRDefault="007E20E4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Research gantt charts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089F7202" w:rsidR="00D60069" w:rsidRPr="000547C0" w:rsidRDefault="007E20E4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Abby, Sara, Aiden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65F93FE3" w:rsidR="00D60069" w:rsidRPr="000547C0" w:rsidRDefault="00142707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24/03</w:t>
            </w:r>
          </w:p>
        </w:tc>
      </w:tr>
    </w:tbl>
    <w:p w14:paraId="3BC81F5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Resources:</w:t>
          </w:r>
        </w:sdtContent>
      </w:sdt>
    </w:p>
    <w:p w14:paraId="130E8ABE" w14:textId="2559A27F" w:rsidR="00257156" w:rsidRPr="000547C0" w:rsidRDefault="00AE0617">
      <w:pPr>
        <w:rPr>
          <w:rFonts w:cstheme="minorHAnsi"/>
        </w:rPr>
      </w:pPr>
      <w:r>
        <w:rPr>
          <w:rFonts w:cstheme="minorHAnsi"/>
        </w:rPr>
        <w:t>Class PowerPoint of Gantt chart</w:t>
      </w:r>
      <w:r w:rsidR="00257156">
        <w:rPr>
          <w:rFonts w:cstheme="minorHAnsi"/>
        </w:rPr>
        <w:t>,</w:t>
      </w:r>
    </w:p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14:paraId="140B9928" w14:textId="3E751DF9" w:rsidR="00212D56" w:rsidRPr="000547C0" w:rsidRDefault="00AE0617" w:rsidP="00212D56">
      <w:pPr>
        <w:rPr>
          <w:rFonts w:cstheme="minorHAnsi"/>
        </w:rPr>
      </w:pPr>
      <w:r>
        <w:rPr>
          <w:rFonts w:cstheme="minorHAnsi"/>
        </w:rPr>
        <w:t>24/03</w:t>
      </w:r>
      <w:r w:rsidR="00257156">
        <w:rPr>
          <w:rFonts w:cstheme="minorHAnsi"/>
        </w:rPr>
        <w:t>/2026</w:t>
      </w: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060C" w14:textId="77777777" w:rsidR="00894176" w:rsidRDefault="00894176">
      <w:pPr>
        <w:spacing w:before="0" w:after="0"/>
      </w:pPr>
      <w:r>
        <w:separator/>
      </w:r>
    </w:p>
  </w:endnote>
  <w:endnote w:type="continuationSeparator" w:id="0">
    <w:p w14:paraId="57A77E65" w14:textId="77777777" w:rsidR="00894176" w:rsidRDefault="0089417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96B3" w14:textId="77777777" w:rsidR="00894176" w:rsidRDefault="00894176">
      <w:pPr>
        <w:spacing w:before="0" w:after="0"/>
      </w:pPr>
      <w:r>
        <w:separator/>
      </w:r>
    </w:p>
  </w:footnote>
  <w:footnote w:type="continuationSeparator" w:id="0">
    <w:p w14:paraId="7D0768D0" w14:textId="77777777" w:rsidR="00894176" w:rsidRDefault="0089417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2680523">
    <w:abstractNumId w:val="3"/>
  </w:num>
  <w:num w:numId="2" w16cid:durableId="496388194">
    <w:abstractNumId w:val="4"/>
  </w:num>
  <w:num w:numId="3" w16cid:durableId="1834487316">
    <w:abstractNumId w:val="1"/>
  </w:num>
  <w:num w:numId="4" w16cid:durableId="98572447">
    <w:abstractNumId w:val="0"/>
  </w:num>
  <w:num w:numId="5" w16cid:durableId="1665090560">
    <w:abstractNumId w:val="1"/>
    <w:lvlOverride w:ilvl="0">
      <w:startOverride w:val="1"/>
    </w:lvlOverride>
  </w:num>
  <w:num w:numId="6" w16cid:durableId="1394154221">
    <w:abstractNumId w:val="1"/>
    <w:lvlOverride w:ilvl="0">
      <w:startOverride w:val="1"/>
    </w:lvlOverride>
  </w:num>
  <w:num w:numId="7" w16cid:durableId="1527450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6B89"/>
    <w:rsid w:val="00014044"/>
    <w:rsid w:val="000547C0"/>
    <w:rsid w:val="00086771"/>
    <w:rsid w:val="00122AD5"/>
    <w:rsid w:val="00142707"/>
    <w:rsid w:val="001761B7"/>
    <w:rsid w:val="001A5214"/>
    <w:rsid w:val="001C1359"/>
    <w:rsid w:val="001C4533"/>
    <w:rsid w:val="001E0877"/>
    <w:rsid w:val="0020000C"/>
    <w:rsid w:val="00203585"/>
    <w:rsid w:val="00212D56"/>
    <w:rsid w:val="00257156"/>
    <w:rsid w:val="002B2D13"/>
    <w:rsid w:val="0034721D"/>
    <w:rsid w:val="003A62B5"/>
    <w:rsid w:val="003D5BF7"/>
    <w:rsid w:val="003D5D47"/>
    <w:rsid w:val="003F257D"/>
    <w:rsid w:val="00467AEE"/>
    <w:rsid w:val="004F7189"/>
    <w:rsid w:val="005A2692"/>
    <w:rsid w:val="005A7328"/>
    <w:rsid w:val="005B06F8"/>
    <w:rsid w:val="005C5C05"/>
    <w:rsid w:val="006344A8"/>
    <w:rsid w:val="00654E71"/>
    <w:rsid w:val="006C2459"/>
    <w:rsid w:val="006F5CF4"/>
    <w:rsid w:val="00734EEC"/>
    <w:rsid w:val="00793637"/>
    <w:rsid w:val="007E20E4"/>
    <w:rsid w:val="007F04FA"/>
    <w:rsid w:val="00834709"/>
    <w:rsid w:val="00894176"/>
    <w:rsid w:val="0097621C"/>
    <w:rsid w:val="00A9030E"/>
    <w:rsid w:val="00AE0617"/>
    <w:rsid w:val="00B016EB"/>
    <w:rsid w:val="00B777C6"/>
    <w:rsid w:val="00C1744B"/>
    <w:rsid w:val="00C40682"/>
    <w:rsid w:val="00CC6870"/>
    <w:rsid w:val="00CE4D89"/>
    <w:rsid w:val="00D37267"/>
    <w:rsid w:val="00D60069"/>
    <w:rsid w:val="00D62E01"/>
    <w:rsid w:val="00D661EE"/>
    <w:rsid w:val="00D97D34"/>
    <w:rsid w:val="00E048B4"/>
    <w:rsid w:val="00E209BF"/>
    <w:rsid w:val="00E25782"/>
    <w:rsid w:val="00E822A0"/>
    <w:rsid w:val="00E949E7"/>
    <w:rsid w:val="00ED3BB1"/>
    <w:rsid w:val="00F03EE3"/>
    <w:rsid w:val="00F20319"/>
    <w:rsid w:val="00F434DD"/>
    <w:rsid w:val="00F9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37C03A0F67C0461FBF7BF99AF980C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62904-5975-4957-AB32-05099729D4DB}"/>
      </w:docPartPr>
      <w:docPartBody>
        <w:p w:rsidR="00D61E0B" w:rsidRDefault="00CE18D2" w:rsidP="00CE18D2">
          <w:pPr>
            <w:pStyle w:val="37C03A0F67C0461FBF7BF99AF980CC24"/>
          </w:pPr>
          <w:r>
            <w:t>Date</w:t>
          </w:r>
        </w:p>
      </w:docPartBody>
    </w:docPart>
    <w:docPart>
      <w:docPartPr>
        <w:name w:val="E1BB441674004CFBA895D15F99196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24512-39E1-4779-95D3-6B67AD3E7002}"/>
      </w:docPartPr>
      <w:docPartBody>
        <w:p w:rsidR="00D61E0B" w:rsidRDefault="00CE18D2" w:rsidP="00CE18D2">
          <w:pPr>
            <w:pStyle w:val="E1BB441674004CFBA895D15F99196870"/>
          </w:pPr>
          <w:r>
            <w:t>Time</w:t>
          </w:r>
        </w:p>
      </w:docPartBody>
    </w:docPart>
    <w:docPart>
      <w:docPartPr>
        <w:name w:val="BB53519B0FC540929006B62FF1474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A7F9B-14C5-4ECC-B1C5-C14E1F91C406}"/>
      </w:docPartPr>
      <w:docPartBody>
        <w:p w:rsidR="00D61E0B" w:rsidRDefault="00CE18D2" w:rsidP="00CE18D2">
          <w:pPr>
            <w:pStyle w:val="BB53519B0FC540929006B62FF14749F9"/>
          </w:pPr>
          <w:r>
            <w:t>Location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577D0"/>
    <w:rsid w:val="002779AB"/>
    <w:rsid w:val="00341793"/>
    <w:rsid w:val="003575C7"/>
    <w:rsid w:val="00467AEE"/>
    <w:rsid w:val="00515850"/>
    <w:rsid w:val="005A2692"/>
    <w:rsid w:val="005A3182"/>
    <w:rsid w:val="00C926F6"/>
    <w:rsid w:val="00CE18D2"/>
    <w:rsid w:val="00D61E0B"/>
    <w:rsid w:val="00E209BF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37C03A0F67C0461FBF7BF99AF980CC24">
    <w:name w:val="37C03A0F67C0461FBF7BF99AF980CC24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E1BB441674004CFBA895D15F99196870">
    <w:name w:val="E1BB441674004CFBA895D15F99196870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BB53519B0FC540929006B62FF14749F9">
    <w:name w:val="BB53519B0FC540929006B62FF14749F9"/>
    <w:rsid w:val="00CE18D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20</TotalTime>
  <Pages>2</Pages>
  <Words>240</Words>
  <Characters>1323</Characters>
  <Application>Microsoft Office Word</Application>
  <DocSecurity>0</DocSecurity>
  <Lines>86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25</cp:revision>
  <dcterms:created xsi:type="dcterms:W3CDTF">2026-03-17T22:34:00Z</dcterms:created>
  <dcterms:modified xsi:type="dcterms:W3CDTF">2026-03-24T22:17:00Z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