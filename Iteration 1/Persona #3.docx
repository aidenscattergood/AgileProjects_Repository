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CC256" w14:textId="7D97F673" w:rsidR="00D9494A" w:rsidRPr="005F67F1" w:rsidRDefault="00C618B6">
      <w:pPr>
        <w:rPr>
          <w:rFonts w:ascii="Calibri" w:hAnsi="Calibri" w:cs="Calibri"/>
          <w:b/>
          <w:color w:val="808080" w:themeColor="background1" w:themeShade="80"/>
          <w:sz w:val="32"/>
          <w:szCs w:val="28"/>
        </w:rPr>
      </w:pPr>
      <w:r w:rsidRPr="005F67F1">
        <w:rPr>
          <w:rFonts w:ascii="Calibri" w:hAnsi="Calibri" w:cs="Calibri"/>
          <w:b/>
          <w:color w:val="808080" w:themeColor="background1" w:themeShade="80"/>
          <w:sz w:val="32"/>
          <w:szCs w:val="28"/>
        </w:rPr>
        <w:t xml:space="preserve">PERSONA </w:t>
      </w:r>
      <w:r w:rsidR="008C0AE0">
        <w:rPr>
          <w:rFonts w:ascii="Calibri" w:hAnsi="Calibri" w:cs="Calibri"/>
          <w:b/>
          <w:color w:val="808080" w:themeColor="background1" w:themeShade="80"/>
          <w:sz w:val="32"/>
          <w:szCs w:val="28"/>
        </w:rPr>
        <w:t>#3</w:t>
      </w:r>
    </w:p>
    <w:tbl>
      <w:tblPr>
        <w:tblStyle w:val="TableGrid"/>
        <w:tblW w:w="1440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970"/>
        <w:gridCol w:w="1542"/>
        <w:gridCol w:w="436"/>
        <w:gridCol w:w="4512"/>
        <w:gridCol w:w="436"/>
        <w:gridCol w:w="4512"/>
      </w:tblGrid>
      <w:tr w:rsidR="0074030A" w:rsidRPr="005F67F1" w14:paraId="6DF09521" w14:textId="77777777" w:rsidTr="0074030A">
        <w:trPr>
          <w:trHeight w:val="432"/>
        </w:trPr>
        <w:tc>
          <w:tcPr>
            <w:tcW w:w="297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14:paraId="0AC83044" w14:textId="4B90AE0A" w:rsidR="008518EE" w:rsidRPr="005F67F1" w:rsidRDefault="0074030A" w:rsidP="0074030A">
            <w:pPr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>
              <w:rPr>
                <w:rFonts w:ascii="Calibri" w:hAnsi="Calibri" w:cs="Calibri"/>
                <w:noProof/>
                <w:color w:val="000000" w:themeColor="text1"/>
                <w:szCs w:val="20"/>
              </w:rPr>
              <w:drawing>
                <wp:inline distT="0" distB="0" distL="0" distR="0" wp14:anchorId="08718C67" wp14:editId="04FD02E4">
                  <wp:extent cx="1670050" cy="1670050"/>
                  <wp:effectExtent l="0" t="0" r="6350" b="6350"/>
                  <wp:docPr id="2050214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050" cy="167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F05E12" w14:textId="77777777" w:rsidR="008518EE" w:rsidRPr="005F67F1" w:rsidRDefault="008518EE" w:rsidP="001C2AEC">
            <w:pPr>
              <w:rPr>
                <w:rFonts w:ascii="Calibri" w:hAnsi="Calibri" w:cs="Calibri"/>
                <w:b/>
                <w:sz w:val="22"/>
              </w:rPr>
            </w:pPr>
            <w:r w:rsidRPr="005F67F1">
              <w:rPr>
                <w:rFonts w:ascii="Calibri" w:hAnsi="Calibri" w:cs="Calibri"/>
                <w:b/>
                <w:sz w:val="22"/>
              </w:rPr>
              <w:t>PERSONA PHOTO</w:t>
            </w:r>
          </w:p>
        </w:tc>
        <w:tc>
          <w:tcPr>
            <w:tcW w:w="436" w:type="dxa"/>
            <w:vMerge w:val="restart"/>
            <w:tcBorders>
              <w:top w:val="nil"/>
              <w:left w:val="nil"/>
            </w:tcBorders>
            <w:vAlign w:val="center"/>
          </w:tcPr>
          <w:p w14:paraId="6C55A94F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2D4D348F" w14:textId="77777777" w:rsidR="008518EE" w:rsidRPr="007C625A" w:rsidRDefault="008518EE" w:rsidP="001C2AEC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  <w:r w:rsidRPr="007C625A"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  <w:t>GOALS AND MOTIVATIONS</w:t>
            </w:r>
          </w:p>
        </w:tc>
        <w:tc>
          <w:tcPr>
            <w:tcW w:w="436" w:type="dxa"/>
            <w:vMerge w:val="restart"/>
            <w:tcBorders>
              <w:top w:val="nil"/>
            </w:tcBorders>
            <w:vAlign w:val="center"/>
          </w:tcPr>
          <w:p w14:paraId="05E62B58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6A1976D4" w14:textId="77777777" w:rsidR="008518EE" w:rsidRPr="007C625A" w:rsidRDefault="008518EE" w:rsidP="001C2AEC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  <w:r w:rsidRPr="007C625A"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  <w:t>CHALLENGES AND OBSTACLES</w:t>
            </w:r>
          </w:p>
        </w:tc>
      </w:tr>
      <w:tr w:rsidR="0074030A" w:rsidRPr="005F67F1" w14:paraId="26556145" w14:textId="77777777" w:rsidTr="009C0944">
        <w:trPr>
          <w:trHeight w:val="2204"/>
        </w:trPr>
        <w:tc>
          <w:tcPr>
            <w:tcW w:w="297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FF5FA"/>
            <w:vAlign w:val="center"/>
          </w:tcPr>
          <w:p w14:paraId="41960554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54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57488D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left w:val="nil"/>
            </w:tcBorders>
            <w:vAlign w:val="center"/>
          </w:tcPr>
          <w:p w14:paraId="36870551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</w:tcPr>
          <w:p w14:paraId="706F98A0" w14:textId="415B98A8" w:rsidR="008518EE" w:rsidRPr="007C625A" w:rsidRDefault="008518EE" w:rsidP="009C0944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0"/>
              </w:rPr>
            </w:pPr>
            <w:r w:rsidRPr="007C625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0"/>
              </w:rPr>
              <w:t xml:space="preserve">Goals: </w:t>
            </w:r>
          </w:p>
          <w:p w14:paraId="3C13996D" w14:textId="61CC4EEA" w:rsidR="0092642F" w:rsidRPr="007C625A" w:rsidRDefault="008518EE" w:rsidP="00C269FF">
            <w:pPr>
              <w:pStyle w:val="ListParagraph"/>
              <w:numPr>
                <w:ilvl w:val="0"/>
                <w:numId w:val="35"/>
              </w:numPr>
              <w:spacing w:before="0" w:line="240" w:lineRule="auto"/>
              <w:rPr>
                <w:rFonts w:ascii="Calibri" w:hAnsi="Calibri" w:cs="Calibri"/>
                <w:b/>
                <w:bCs/>
                <w:color w:val="000000" w:themeColor="text1"/>
                <w:szCs w:val="20"/>
              </w:rPr>
            </w:pPr>
            <w:r w:rsidRPr="007C625A">
              <w:rPr>
                <w:rFonts w:ascii="Calibri" w:hAnsi="Calibri" w:cs="Calibri"/>
                <w:color w:val="000000" w:themeColor="text1"/>
                <w:szCs w:val="20"/>
              </w:rPr>
              <w:t>Sav</w:t>
            </w:r>
            <w:r w:rsidR="00162F10">
              <w:rPr>
                <w:rFonts w:ascii="Calibri" w:hAnsi="Calibri" w:cs="Calibri"/>
                <w:color w:val="000000" w:themeColor="text1"/>
                <w:szCs w:val="20"/>
              </w:rPr>
              <w:t xml:space="preserve">ing money </w:t>
            </w:r>
            <w:r w:rsidR="00736625">
              <w:rPr>
                <w:rFonts w:ascii="Calibri" w:hAnsi="Calibri" w:cs="Calibri"/>
                <w:color w:val="000000" w:themeColor="text1"/>
                <w:szCs w:val="20"/>
              </w:rPr>
              <w:t>for retirement in 6 years</w:t>
            </w:r>
          </w:p>
          <w:p w14:paraId="3F5E85F0" w14:textId="6B5B2756" w:rsidR="008518EE" w:rsidRPr="00B87DA5" w:rsidRDefault="00736625" w:rsidP="00C269FF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alibri" w:hAnsi="Calibri" w:cs="Calibri"/>
                <w:b/>
                <w:bCs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 xml:space="preserve">Visit </w:t>
            </w:r>
            <w:r w:rsidR="00424445">
              <w:rPr>
                <w:rFonts w:ascii="Calibri" w:hAnsi="Calibri" w:cs="Calibri"/>
                <w:color w:val="000000" w:themeColor="text1"/>
                <w:szCs w:val="20"/>
              </w:rPr>
              <w:t>sister</w:t>
            </w:r>
            <w:r w:rsidR="00E33AF5">
              <w:rPr>
                <w:rFonts w:ascii="Calibri" w:hAnsi="Calibri" w:cs="Calibri"/>
                <w:color w:val="000000" w:themeColor="text1"/>
                <w:szCs w:val="20"/>
              </w:rPr>
              <w:t>’s family</w:t>
            </w:r>
            <w:r w:rsidR="00424445">
              <w:rPr>
                <w:rFonts w:ascii="Calibri" w:hAnsi="Calibri" w:cs="Calibri"/>
                <w:color w:val="000000" w:themeColor="text1"/>
                <w:szCs w:val="20"/>
              </w:rPr>
              <w:t xml:space="preserve"> next year in Italy</w:t>
            </w:r>
            <w:r w:rsidR="001F6532">
              <w:rPr>
                <w:rFonts w:ascii="Calibri" w:hAnsi="Calibri" w:cs="Calibri"/>
                <w:color w:val="000000" w:themeColor="text1"/>
                <w:szCs w:val="20"/>
              </w:rPr>
              <w:t xml:space="preserve"> and travel around Europe for a month</w:t>
            </w:r>
          </w:p>
          <w:p w14:paraId="28B0C4E6" w14:textId="2408DD63" w:rsidR="00B87DA5" w:rsidRPr="003A5393" w:rsidRDefault="00B87DA5" w:rsidP="00C269FF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alibri" w:hAnsi="Calibri" w:cs="Calibri"/>
                <w:b/>
                <w:bCs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bCs/>
                <w:color w:val="000000" w:themeColor="text1"/>
                <w:szCs w:val="20"/>
              </w:rPr>
              <w:t>Wants to join a tenpin bowling club</w:t>
            </w:r>
          </w:p>
          <w:p w14:paraId="088DE1F2" w14:textId="570F9914" w:rsidR="003A5393" w:rsidRPr="00465169" w:rsidRDefault="003A5393" w:rsidP="00C269FF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alibri" w:hAnsi="Calibri" w:cs="Calibri"/>
                <w:b/>
                <w:bCs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 xml:space="preserve">Saving for a </w:t>
            </w:r>
            <w:proofErr w:type="spellStart"/>
            <w:r>
              <w:rPr>
                <w:rFonts w:ascii="Calibri" w:hAnsi="Calibri" w:cs="Calibri"/>
                <w:color w:val="000000" w:themeColor="text1"/>
                <w:szCs w:val="20"/>
              </w:rPr>
              <w:t>vegepod</w:t>
            </w:r>
            <w:proofErr w:type="spellEnd"/>
            <w:r>
              <w:rPr>
                <w:rFonts w:ascii="Calibri" w:hAnsi="Calibri" w:cs="Calibri"/>
                <w:color w:val="000000" w:themeColor="text1"/>
                <w:szCs w:val="20"/>
              </w:rPr>
              <w:t xml:space="preserve"> to grow strawberries</w:t>
            </w:r>
          </w:p>
          <w:p w14:paraId="209DFDF7" w14:textId="386285D4" w:rsidR="00465169" w:rsidRPr="007C625A" w:rsidRDefault="00465169" w:rsidP="00C269FF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alibri" w:hAnsi="Calibri" w:cs="Calibri"/>
                <w:b/>
                <w:bCs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Wants to read 100 books this year</w:t>
            </w:r>
          </w:p>
          <w:p w14:paraId="3EC29322" w14:textId="77777777" w:rsidR="009E3D81" w:rsidRPr="007C625A" w:rsidRDefault="009E3D81" w:rsidP="009C0944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0"/>
              </w:rPr>
            </w:pPr>
          </w:p>
          <w:p w14:paraId="5311E8D5" w14:textId="77777777" w:rsidR="008518EE" w:rsidRPr="007C625A" w:rsidRDefault="008518EE" w:rsidP="009C0944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0"/>
              </w:rPr>
            </w:pPr>
            <w:r w:rsidRPr="007C625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0"/>
              </w:rPr>
              <w:t xml:space="preserve">Motivations: </w:t>
            </w:r>
          </w:p>
          <w:p w14:paraId="41A03302" w14:textId="23B5E1CD" w:rsidR="008518EE" w:rsidRPr="007C625A" w:rsidRDefault="007C61E1" w:rsidP="00C269FF">
            <w:pPr>
              <w:pStyle w:val="ListParagraph"/>
              <w:numPr>
                <w:ilvl w:val="0"/>
                <w:numId w:val="36"/>
              </w:numPr>
              <w:spacing w:before="0"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Family: Husband named</w:t>
            </w:r>
            <w:r w:rsidR="00962F42">
              <w:rPr>
                <w:rFonts w:ascii="Calibri" w:hAnsi="Calibri" w:cs="Calibri"/>
                <w:color w:val="000000" w:themeColor="text1"/>
                <w:szCs w:val="20"/>
              </w:rPr>
              <w:t xml:space="preserve"> </w:t>
            </w:r>
            <w:r>
              <w:rPr>
                <w:rFonts w:ascii="Calibri" w:hAnsi="Calibri" w:cs="Calibri"/>
                <w:color w:val="000000" w:themeColor="text1"/>
                <w:szCs w:val="20"/>
              </w:rPr>
              <w:t>“Richard” and pet</w:t>
            </w:r>
            <w:r w:rsidR="00EE5761" w:rsidRPr="007C625A">
              <w:rPr>
                <w:rFonts w:ascii="Calibri" w:hAnsi="Calibri" w:cs="Calibri"/>
                <w:color w:val="000000" w:themeColor="text1"/>
                <w:szCs w:val="20"/>
              </w:rPr>
              <w:t xml:space="preserve"> Tortoise</w:t>
            </w:r>
            <w:r w:rsidR="005C4498">
              <w:rPr>
                <w:rFonts w:ascii="Calibri" w:hAnsi="Calibri" w:cs="Calibri"/>
                <w:color w:val="000000" w:themeColor="text1"/>
                <w:szCs w:val="20"/>
              </w:rPr>
              <w:t xml:space="preserve"> named “</w:t>
            </w:r>
            <w:r w:rsidR="00A20099">
              <w:rPr>
                <w:rFonts w:ascii="Calibri" w:hAnsi="Calibri" w:cs="Calibri"/>
                <w:color w:val="000000" w:themeColor="text1"/>
                <w:szCs w:val="20"/>
              </w:rPr>
              <w:t>Miles”</w:t>
            </w:r>
          </w:p>
          <w:p w14:paraId="54A703D5" w14:textId="7C670977" w:rsidR="004E31C2" w:rsidRPr="007C625A" w:rsidRDefault="001F6532" w:rsidP="00C269FF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 xml:space="preserve">Loves to teach </w:t>
            </w:r>
            <w:r w:rsidR="005C4498">
              <w:rPr>
                <w:rFonts w:ascii="Calibri" w:hAnsi="Calibri" w:cs="Calibri"/>
                <w:color w:val="000000" w:themeColor="text1"/>
                <w:szCs w:val="20"/>
              </w:rPr>
              <w:t>others how to play piano</w:t>
            </w:r>
          </w:p>
          <w:p w14:paraId="65C5B682" w14:textId="77777777" w:rsidR="004E31C2" w:rsidRDefault="00BD57F5" w:rsidP="00C269FF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 xml:space="preserve">Spending </w:t>
            </w:r>
            <w:r w:rsidR="00450933">
              <w:rPr>
                <w:rFonts w:ascii="Calibri" w:hAnsi="Calibri" w:cs="Calibri"/>
                <w:color w:val="000000" w:themeColor="text1"/>
                <w:szCs w:val="20"/>
              </w:rPr>
              <w:t xml:space="preserve">time tending to </w:t>
            </w:r>
            <w:r w:rsidR="002E56C0">
              <w:rPr>
                <w:rFonts w:ascii="Calibri" w:hAnsi="Calibri" w:cs="Calibri"/>
                <w:color w:val="000000" w:themeColor="text1"/>
                <w:szCs w:val="20"/>
              </w:rPr>
              <w:t>garden</w:t>
            </w:r>
          </w:p>
          <w:p w14:paraId="42B4ADB9" w14:textId="04A7FA8E" w:rsidR="00F36AD0" w:rsidRDefault="002F57B0" w:rsidP="00C269FF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 xml:space="preserve">Performing piano </w:t>
            </w:r>
            <w:r w:rsidR="006F53BA">
              <w:rPr>
                <w:rFonts w:ascii="Calibri" w:hAnsi="Calibri" w:cs="Calibri"/>
                <w:color w:val="000000" w:themeColor="text1"/>
                <w:szCs w:val="20"/>
              </w:rPr>
              <w:t xml:space="preserve">at holiday </w:t>
            </w:r>
            <w:r w:rsidR="009A20F5">
              <w:rPr>
                <w:rFonts w:ascii="Calibri" w:hAnsi="Calibri" w:cs="Calibri"/>
                <w:color w:val="000000" w:themeColor="text1"/>
                <w:szCs w:val="20"/>
              </w:rPr>
              <w:t xml:space="preserve">church </w:t>
            </w:r>
            <w:r w:rsidR="00901DDA">
              <w:rPr>
                <w:rFonts w:ascii="Calibri" w:hAnsi="Calibri" w:cs="Calibri"/>
                <w:color w:val="000000" w:themeColor="text1"/>
                <w:szCs w:val="20"/>
              </w:rPr>
              <w:t>gatherings</w:t>
            </w:r>
          </w:p>
          <w:p w14:paraId="34E7BBEC" w14:textId="00FB17BA" w:rsidR="00901DDA" w:rsidRDefault="00F823D6" w:rsidP="00276FDD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Enjoying coffee with friends every Sunday</w:t>
            </w:r>
          </w:p>
          <w:p w14:paraId="74E3C1D3" w14:textId="2915267D" w:rsidR="003B0CB4" w:rsidRPr="007C625A" w:rsidRDefault="003B0CB4" w:rsidP="00B87DA5">
            <w:pPr>
              <w:pStyle w:val="ListParagraph"/>
              <w:ind w:left="360"/>
              <w:rPr>
                <w:rFonts w:ascii="Calibri" w:hAnsi="Calibri" w:cs="Calibri"/>
                <w:color w:val="000000" w:themeColor="text1"/>
                <w:szCs w:val="20"/>
              </w:rPr>
            </w:pPr>
          </w:p>
        </w:tc>
        <w:tc>
          <w:tcPr>
            <w:tcW w:w="436" w:type="dxa"/>
            <w:vMerge/>
            <w:vAlign w:val="center"/>
          </w:tcPr>
          <w:p w14:paraId="608FADD7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</w:tcPr>
          <w:p w14:paraId="6126DB40" w14:textId="77777777" w:rsidR="008518EE" w:rsidRDefault="00A17361" w:rsidP="00C269FF">
            <w:pPr>
              <w:pStyle w:val="ListParagraph"/>
              <w:numPr>
                <w:ilvl w:val="0"/>
                <w:numId w:val="36"/>
              </w:numPr>
              <w:spacing w:before="0"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Difficulty reading small font text</w:t>
            </w:r>
          </w:p>
          <w:p w14:paraId="0FE66414" w14:textId="77777777" w:rsidR="004750F4" w:rsidRDefault="001D772E" w:rsidP="004750F4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Turning pages of music sheet notes</w:t>
            </w:r>
          </w:p>
          <w:p w14:paraId="65F7424F" w14:textId="77777777" w:rsidR="004750F4" w:rsidRDefault="004750F4" w:rsidP="004750F4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Slowing metabolism</w:t>
            </w:r>
          </w:p>
          <w:p w14:paraId="6C4882E9" w14:textId="77777777" w:rsidR="006709E0" w:rsidRDefault="006709E0" w:rsidP="004750F4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Di</w:t>
            </w:r>
            <w:r w:rsidR="00D7144C">
              <w:rPr>
                <w:rFonts w:ascii="Calibri" w:hAnsi="Calibri" w:cs="Calibri"/>
                <w:color w:val="000000" w:themeColor="text1"/>
                <w:szCs w:val="20"/>
              </w:rPr>
              <w:t>fficult to find the time to keep active other than gardening</w:t>
            </w:r>
          </w:p>
          <w:p w14:paraId="71CAEA1F" w14:textId="77777777" w:rsidR="00276FDD" w:rsidRDefault="00276FDD" w:rsidP="004750F4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Lactose intolerant</w:t>
            </w:r>
          </w:p>
          <w:p w14:paraId="22C2C451" w14:textId="77777777" w:rsidR="00276FDD" w:rsidRDefault="00C86F91" w:rsidP="004750F4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 xml:space="preserve">Needs time to </w:t>
            </w:r>
            <w:r w:rsidR="00676B74">
              <w:rPr>
                <w:rFonts w:ascii="Calibri" w:hAnsi="Calibri" w:cs="Calibri"/>
                <w:color w:val="000000" w:themeColor="text1"/>
                <w:szCs w:val="20"/>
              </w:rPr>
              <w:t>become familiar with new technologies</w:t>
            </w:r>
          </w:p>
          <w:p w14:paraId="78D1626A" w14:textId="77777777" w:rsidR="00903D33" w:rsidRDefault="00634392" w:rsidP="004750F4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When things are difficult when they should be easy</w:t>
            </w:r>
          </w:p>
          <w:p w14:paraId="08286D64" w14:textId="77777777" w:rsidR="00FF4316" w:rsidRDefault="00FF4316" w:rsidP="004750F4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Relating to younger people</w:t>
            </w:r>
          </w:p>
          <w:p w14:paraId="030D0A6B" w14:textId="6371E52E" w:rsidR="000A636B" w:rsidRPr="004750F4" w:rsidRDefault="000A636B" w:rsidP="004750F4">
            <w:pPr>
              <w:pStyle w:val="ListParagraph"/>
              <w:numPr>
                <w:ilvl w:val="0"/>
                <w:numId w:val="36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Aching knees in cold weather</w:t>
            </w:r>
          </w:p>
        </w:tc>
      </w:tr>
      <w:tr w:rsidR="0074030A" w:rsidRPr="005F67F1" w14:paraId="0693F5FD" w14:textId="77777777" w:rsidTr="00C9041F">
        <w:trPr>
          <w:trHeight w:val="288"/>
        </w:trPr>
        <w:tc>
          <w:tcPr>
            <w:tcW w:w="297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48168F7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3A48E7D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left w:val="nil"/>
            </w:tcBorders>
            <w:vAlign w:val="center"/>
          </w:tcPr>
          <w:p w14:paraId="3AFB4B8B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558DF02E" w14:textId="77777777" w:rsidR="008518EE" w:rsidRPr="007C625A" w:rsidRDefault="008518EE" w:rsidP="001C2AEC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</w:p>
        </w:tc>
        <w:tc>
          <w:tcPr>
            <w:tcW w:w="436" w:type="dxa"/>
            <w:vMerge/>
            <w:vAlign w:val="center"/>
          </w:tcPr>
          <w:p w14:paraId="41440900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6A1A1B3D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</w:tr>
      <w:tr w:rsidR="0074030A" w:rsidRPr="005F67F1" w14:paraId="652E6179" w14:textId="77777777" w:rsidTr="00C9041F">
        <w:trPr>
          <w:trHeight w:val="288"/>
        </w:trPr>
        <w:tc>
          <w:tcPr>
            <w:tcW w:w="4512" w:type="dxa"/>
            <w:gridSpan w:val="2"/>
            <w:tcBorders>
              <w:top w:val="single" w:sz="4" w:space="0" w:color="BFBFBF" w:themeColor="background1" w:themeShade="BF"/>
            </w:tcBorders>
            <w:shd w:val="clear" w:color="auto" w:fill="FFC000"/>
            <w:vAlign w:val="center"/>
          </w:tcPr>
          <w:p w14:paraId="7550A3ED" w14:textId="77777777" w:rsidR="008518EE" w:rsidRPr="007C625A" w:rsidRDefault="008518EE" w:rsidP="001C2AEC">
            <w:pPr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b/>
                <w:color w:val="000000" w:themeColor="text1"/>
                <w:sz w:val="22"/>
                <w:szCs w:val="22"/>
              </w:rPr>
              <w:t>QUOTATION</w:t>
            </w:r>
          </w:p>
        </w:tc>
        <w:tc>
          <w:tcPr>
            <w:tcW w:w="436" w:type="dxa"/>
            <w:vMerge/>
            <w:vAlign w:val="center"/>
          </w:tcPr>
          <w:p w14:paraId="31ADC411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72479B83" w14:textId="77777777" w:rsidR="008518EE" w:rsidRPr="007C625A" w:rsidRDefault="008518EE" w:rsidP="001C2AEC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</w:p>
        </w:tc>
        <w:tc>
          <w:tcPr>
            <w:tcW w:w="436" w:type="dxa"/>
            <w:vMerge/>
            <w:vAlign w:val="center"/>
          </w:tcPr>
          <w:p w14:paraId="4025DA8A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73DB3FB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</w:tr>
      <w:tr w:rsidR="0074030A" w:rsidRPr="005F67F1" w14:paraId="66FE3BFB" w14:textId="77777777" w:rsidTr="009B35B2">
        <w:trPr>
          <w:trHeight w:val="875"/>
        </w:trPr>
        <w:tc>
          <w:tcPr>
            <w:tcW w:w="4512" w:type="dxa"/>
            <w:gridSpan w:val="2"/>
            <w:tcBorders>
              <w:bottom w:val="single" w:sz="4" w:space="0" w:color="BFBFBF" w:themeColor="background1" w:themeShade="BF"/>
            </w:tcBorders>
            <w:vAlign w:val="center"/>
          </w:tcPr>
          <w:p w14:paraId="3F5E4F20" w14:textId="69436226" w:rsidR="008518EE" w:rsidRPr="00F23C30" w:rsidRDefault="00C269FF" w:rsidP="001C2AEC">
            <w:pPr>
              <w:rPr>
                <w:rFonts w:ascii="Calibri" w:hAnsi="Calibri" w:cs="Calibri"/>
                <w:bCs/>
                <w:color w:val="000000" w:themeColor="text1"/>
                <w:sz w:val="22"/>
                <w:szCs w:val="22"/>
              </w:rPr>
            </w:pPr>
            <w:r w:rsidRPr="00F23C30">
              <w:rPr>
                <w:rFonts w:ascii="Calibri" w:hAnsi="Calibri" w:cs="Calibri"/>
                <w:bCs/>
                <w:color w:val="000000" w:themeColor="text1"/>
                <w:sz w:val="22"/>
                <w:szCs w:val="22"/>
              </w:rPr>
              <w:t>“</w:t>
            </w:r>
            <w:r w:rsidR="00C07AF9">
              <w:rPr>
                <w:rFonts w:ascii="Calibri" w:hAnsi="Calibri" w:cs="Calibri"/>
                <w:bCs/>
                <w:color w:val="000000" w:themeColor="text1"/>
                <w:sz w:val="22"/>
                <w:szCs w:val="22"/>
              </w:rPr>
              <w:t xml:space="preserve">Music </w:t>
            </w:r>
            <w:r w:rsidR="00194D2E">
              <w:rPr>
                <w:rFonts w:ascii="Calibri" w:hAnsi="Calibri" w:cs="Calibri"/>
                <w:bCs/>
                <w:color w:val="000000" w:themeColor="text1"/>
                <w:sz w:val="22"/>
                <w:szCs w:val="22"/>
              </w:rPr>
              <w:t xml:space="preserve">makes the world </w:t>
            </w:r>
            <w:r w:rsidR="00AB545D">
              <w:rPr>
                <w:rFonts w:ascii="Calibri" w:hAnsi="Calibri" w:cs="Calibri"/>
                <w:bCs/>
                <w:color w:val="000000" w:themeColor="text1"/>
                <w:sz w:val="22"/>
                <w:szCs w:val="22"/>
              </w:rPr>
              <w:t>a little brighter.”</w:t>
            </w:r>
          </w:p>
        </w:tc>
        <w:tc>
          <w:tcPr>
            <w:tcW w:w="436" w:type="dxa"/>
            <w:vMerge/>
            <w:vAlign w:val="center"/>
          </w:tcPr>
          <w:p w14:paraId="200E553F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60E90476" w14:textId="77777777" w:rsidR="008518EE" w:rsidRPr="007C625A" w:rsidRDefault="008518EE" w:rsidP="001C2AEC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</w:p>
        </w:tc>
        <w:tc>
          <w:tcPr>
            <w:tcW w:w="436" w:type="dxa"/>
            <w:vMerge/>
            <w:vAlign w:val="center"/>
          </w:tcPr>
          <w:p w14:paraId="665D1402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BD57535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</w:tr>
      <w:tr w:rsidR="0074030A" w:rsidRPr="005F67F1" w14:paraId="22869562" w14:textId="77777777" w:rsidTr="00C9041F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42500232" w14:textId="77777777" w:rsidR="008518EE" w:rsidRPr="007C625A" w:rsidRDefault="008518EE" w:rsidP="001C2AEC">
            <w:pPr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436" w:type="dxa"/>
            <w:vMerge/>
            <w:vAlign w:val="center"/>
          </w:tcPr>
          <w:p w14:paraId="1271153A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7481C7A" w14:textId="77777777" w:rsidR="008518EE" w:rsidRPr="007C625A" w:rsidRDefault="008518EE" w:rsidP="001C2AEC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</w:p>
        </w:tc>
        <w:tc>
          <w:tcPr>
            <w:tcW w:w="436" w:type="dxa"/>
            <w:vMerge/>
            <w:vAlign w:val="center"/>
          </w:tcPr>
          <w:p w14:paraId="447935F5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7917D656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</w:tr>
      <w:tr w:rsidR="0074030A" w:rsidRPr="005F67F1" w14:paraId="4F1F1966" w14:textId="77777777" w:rsidTr="009B35B2">
        <w:trPr>
          <w:trHeight w:val="432"/>
        </w:trPr>
        <w:tc>
          <w:tcPr>
            <w:tcW w:w="4512" w:type="dxa"/>
            <w:gridSpan w:val="2"/>
            <w:vAlign w:val="center"/>
          </w:tcPr>
          <w:p w14:paraId="201D990F" w14:textId="72D0B2B3" w:rsidR="008518EE" w:rsidRPr="007C625A" w:rsidRDefault="00FF5CD0" w:rsidP="001C2AEC">
            <w:pPr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  <w:t xml:space="preserve">Agnes </w:t>
            </w:r>
            <w:r w:rsidR="002B5E28" w:rsidRPr="007C625A"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  <w:t>B</w:t>
            </w:r>
            <w:r w:rsidR="0021499B" w:rsidRPr="007C625A"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  <w:t>aker</w:t>
            </w:r>
          </w:p>
        </w:tc>
        <w:tc>
          <w:tcPr>
            <w:tcW w:w="436" w:type="dxa"/>
            <w:vMerge/>
            <w:vAlign w:val="center"/>
          </w:tcPr>
          <w:p w14:paraId="2A85A0BA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6373D5F6" w14:textId="77777777" w:rsidR="008518EE" w:rsidRPr="007C625A" w:rsidRDefault="008518EE" w:rsidP="001C2AEC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</w:p>
        </w:tc>
        <w:tc>
          <w:tcPr>
            <w:tcW w:w="436" w:type="dxa"/>
            <w:vMerge/>
            <w:vAlign w:val="center"/>
          </w:tcPr>
          <w:p w14:paraId="6DE428C3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64FCBE58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</w:tr>
      <w:tr w:rsidR="0074030A" w:rsidRPr="005F67F1" w14:paraId="5AEB276F" w14:textId="77777777" w:rsidTr="009B35B2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771E3950" w14:textId="77777777" w:rsidR="008518EE" w:rsidRPr="007C625A" w:rsidRDefault="008518EE" w:rsidP="001C2AEC">
            <w:pPr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  <w:t>AGE</w:t>
            </w:r>
          </w:p>
        </w:tc>
        <w:tc>
          <w:tcPr>
            <w:tcW w:w="436" w:type="dxa"/>
            <w:vMerge/>
            <w:vAlign w:val="center"/>
          </w:tcPr>
          <w:p w14:paraId="5D89BB68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7E75CAD" w14:textId="77777777" w:rsidR="008518EE" w:rsidRPr="007C625A" w:rsidRDefault="008518EE" w:rsidP="001C2AEC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</w:p>
        </w:tc>
        <w:tc>
          <w:tcPr>
            <w:tcW w:w="436" w:type="dxa"/>
            <w:vMerge/>
            <w:vAlign w:val="center"/>
          </w:tcPr>
          <w:p w14:paraId="51DB0ECC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5BD3798E" w14:textId="77777777" w:rsidR="008518EE" w:rsidRPr="005F67F1" w:rsidRDefault="008518EE" w:rsidP="001C2AEC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</w:tr>
      <w:tr w:rsidR="0074030A" w:rsidRPr="005F67F1" w14:paraId="234E95D8" w14:textId="77777777" w:rsidTr="00C9041F">
        <w:trPr>
          <w:trHeight w:val="432"/>
        </w:trPr>
        <w:tc>
          <w:tcPr>
            <w:tcW w:w="4512" w:type="dxa"/>
            <w:gridSpan w:val="2"/>
            <w:vAlign w:val="center"/>
          </w:tcPr>
          <w:p w14:paraId="0A54A7EB" w14:textId="18018E47" w:rsidR="008518EE" w:rsidRPr="007C625A" w:rsidRDefault="00FF5CD0" w:rsidP="00975A3D">
            <w:pPr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  <w:t>5</w:t>
            </w:r>
            <w:r w:rsidR="00C04BF9" w:rsidRPr="007C625A"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436" w:type="dxa"/>
            <w:vMerge/>
            <w:vAlign w:val="center"/>
          </w:tcPr>
          <w:p w14:paraId="6CBA86A2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4ACBF1C2" w14:textId="77777777" w:rsidR="008518EE" w:rsidRPr="007C625A" w:rsidRDefault="008518EE" w:rsidP="00975A3D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  <w:r w:rsidRPr="007C625A"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  <w:t>FRUSTRATIONS</w:t>
            </w:r>
          </w:p>
        </w:tc>
        <w:tc>
          <w:tcPr>
            <w:tcW w:w="436" w:type="dxa"/>
            <w:vMerge/>
            <w:vAlign w:val="center"/>
          </w:tcPr>
          <w:p w14:paraId="0D067187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D5DCE4" w:themeFill="text2" w:themeFillTint="33"/>
            <w:vAlign w:val="center"/>
          </w:tcPr>
          <w:p w14:paraId="4B3DF78C" w14:textId="77777777" w:rsidR="008518EE" w:rsidRPr="007C625A" w:rsidRDefault="008518EE" w:rsidP="00975A3D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  <w:r w:rsidRPr="007C625A"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  <w:t>SOURCES OF INFORMATION</w:t>
            </w:r>
          </w:p>
        </w:tc>
      </w:tr>
      <w:tr w:rsidR="0074030A" w:rsidRPr="005F67F1" w14:paraId="2BE50D65" w14:textId="77777777" w:rsidTr="009C0944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18D74D19" w14:textId="77777777" w:rsidR="008518EE" w:rsidRPr="007C625A" w:rsidRDefault="008518EE" w:rsidP="00975A3D">
            <w:pPr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  <w:t>GENDER</w:t>
            </w:r>
          </w:p>
        </w:tc>
        <w:tc>
          <w:tcPr>
            <w:tcW w:w="436" w:type="dxa"/>
            <w:vMerge/>
            <w:vAlign w:val="center"/>
          </w:tcPr>
          <w:p w14:paraId="16B57274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 w:val="restart"/>
          </w:tcPr>
          <w:p w14:paraId="35AAC14B" w14:textId="5640C7C2" w:rsidR="008518EE" w:rsidRPr="007C625A" w:rsidRDefault="00A0043F" w:rsidP="00C269FF">
            <w:pPr>
              <w:pStyle w:val="ListParagraph"/>
              <w:numPr>
                <w:ilvl w:val="0"/>
                <w:numId w:val="32"/>
              </w:numPr>
              <w:spacing w:before="0"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 w:rsidRPr="007C625A">
              <w:rPr>
                <w:rFonts w:ascii="Calibri" w:hAnsi="Calibri" w:cs="Calibri"/>
                <w:color w:val="000000" w:themeColor="text1"/>
                <w:szCs w:val="20"/>
              </w:rPr>
              <w:t>Dislikes having to wait long times</w:t>
            </w:r>
          </w:p>
          <w:p w14:paraId="66AD8B2A" w14:textId="7B5DF5E6" w:rsidR="00DB6BCD" w:rsidRDefault="00E87470" w:rsidP="00276FDD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Being unorganised</w:t>
            </w:r>
          </w:p>
          <w:p w14:paraId="29093D1B" w14:textId="77777777" w:rsidR="00506D70" w:rsidRDefault="00903D33" w:rsidP="00276FDD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 xml:space="preserve">When people </w:t>
            </w:r>
            <w:r w:rsidR="00634392">
              <w:rPr>
                <w:rFonts w:ascii="Calibri" w:hAnsi="Calibri" w:cs="Calibri"/>
                <w:color w:val="000000" w:themeColor="text1"/>
                <w:szCs w:val="20"/>
              </w:rPr>
              <w:t>say they’ll do something and don’t do it</w:t>
            </w:r>
          </w:p>
          <w:p w14:paraId="1951FEBD" w14:textId="77777777" w:rsidR="00634392" w:rsidRDefault="00634392" w:rsidP="00276FDD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 xml:space="preserve">People disturbing me </w:t>
            </w:r>
            <w:r w:rsidR="00881C12">
              <w:rPr>
                <w:rFonts w:ascii="Calibri" w:hAnsi="Calibri" w:cs="Calibri"/>
                <w:color w:val="000000" w:themeColor="text1"/>
                <w:szCs w:val="20"/>
              </w:rPr>
              <w:t>when I get to a good part in my book</w:t>
            </w:r>
          </w:p>
          <w:p w14:paraId="77220BCD" w14:textId="77777777" w:rsidR="00AA45ED" w:rsidRDefault="00C87CEE" w:rsidP="00276FDD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Inefficient people</w:t>
            </w:r>
          </w:p>
          <w:p w14:paraId="32535D05" w14:textId="77777777" w:rsidR="00C51F97" w:rsidRDefault="00B13B49" w:rsidP="00276FDD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Dislike</w:t>
            </w:r>
            <w:r w:rsidR="00DB3679">
              <w:rPr>
                <w:rFonts w:ascii="Calibri" w:hAnsi="Calibri" w:cs="Calibri"/>
                <w:color w:val="000000" w:themeColor="text1"/>
                <w:szCs w:val="20"/>
              </w:rPr>
              <w:t xml:space="preserve">s </w:t>
            </w:r>
            <w:r w:rsidR="00841D80">
              <w:rPr>
                <w:rFonts w:ascii="Calibri" w:hAnsi="Calibri" w:cs="Calibri"/>
                <w:color w:val="000000" w:themeColor="text1"/>
                <w:szCs w:val="20"/>
              </w:rPr>
              <w:t>screaming/yelling people/children</w:t>
            </w:r>
          </w:p>
          <w:p w14:paraId="07ABAE3B" w14:textId="7B036D7E" w:rsidR="00841D80" w:rsidRDefault="006A55D5" w:rsidP="00276FDD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 xml:space="preserve">Receiving </w:t>
            </w:r>
            <w:r w:rsidR="00037903">
              <w:rPr>
                <w:rFonts w:ascii="Calibri" w:hAnsi="Calibri" w:cs="Calibri"/>
                <w:color w:val="000000" w:themeColor="text1"/>
                <w:szCs w:val="20"/>
              </w:rPr>
              <w:t>bills</w:t>
            </w:r>
            <w:r w:rsidR="00F23847">
              <w:rPr>
                <w:rFonts w:ascii="Calibri" w:hAnsi="Calibri" w:cs="Calibri"/>
                <w:color w:val="000000" w:themeColor="text1"/>
                <w:szCs w:val="20"/>
              </w:rPr>
              <w:t>/car rego</w:t>
            </w:r>
          </w:p>
          <w:p w14:paraId="331202A4" w14:textId="77777777" w:rsidR="00037903" w:rsidRDefault="00C03AB8" w:rsidP="00276FDD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Mess/dust in the house</w:t>
            </w:r>
          </w:p>
          <w:p w14:paraId="1EFAF5BA" w14:textId="0010F318" w:rsidR="00F23847" w:rsidRDefault="00F23847" w:rsidP="00276FDD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Losing glasses everywhere</w:t>
            </w:r>
          </w:p>
          <w:p w14:paraId="1C7CCB10" w14:textId="4F6DDC32" w:rsidR="00AD23F2" w:rsidRDefault="00AD23F2" w:rsidP="00276FDD">
            <w:pPr>
              <w:pStyle w:val="ListParagraph"/>
              <w:numPr>
                <w:ilvl w:val="0"/>
                <w:numId w:val="32"/>
              </w:numPr>
              <w:spacing w:line="240" w:lineRule="auto"/>
              <w:rPr>
                <w:rFonts w:ascii="Calibri" w:hAnsi="Calibri" w:cs="Calibri"/>
                <w:color w:val="000000" w:themeColor="text1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Cs w:val="20"/>
              </w:rPr>
              <w:t>Dislikes cold weather</w:t>
            </w:r>
            <w:r w:rsidR="008C0AE0">
              <w:rPr>
                <w:rFonts w:ascii="Calibri" w:hAnsi="Calibri" w:cs="Calibri"/>
                <w:color w:val="000000" w:themeColor="text1"/>
                <w:szCs w:val="20"/>
              </w:rPr>
              <w:t>/rain</w:t>
            </w:r>
          </w:p>
          <w:p w14:paraId="37A2FBA3" w14:textId="1114C427" w:rsidR="00AB545D" w:rsidRDefault="00AB545D" w:rsidP="004E1001">
            <w:pPr>
              <w:pStyle w:val="ListParagraph"/>
              <w:spacing w:line="240" w:lineRule="auto"/>
              <w:ind w:left="360"/>
              <w:rPr>
                <w:rFonts w:ascii="Calibri" w:hAnsi="Calibri" w:cs="Calibri"/>
                <w:color w:val="000000" w:themeColor="text1"/>
                <w:szCs w:val="20"/>
              </w:rPr>
            </w:pPr>
          </w:p>
          <w:p w14:paraId="49F492B9" w14:textId="0CAFF458" w:rsidR="00C03AB8" w:rsidRPr="00DB6BCD" w:rsidRDefault="00C03AB8" w:rsidP="00CA2BCC">
            <w:pPr>
              <w:pStyle w:val="ListParagraph"/>
              <w:spacing w:line="240" w:lineRule="auto"/>
              <w:ind w:left="360"/>
              <w:rPr>
                <w:rFonts w:ascii="Calibri" w:hAnsi="Calibri" w:cs="Calibri"/>
                <w:color w:val="000000" w:themeColor="text1"/>
                <w:szCs w:val="20"/>
              </w:rPr>
            </w:pPr>
          </w:p>
        </w:tc>
        <w:tc>
          <w:tcPr>
            <w:tcW w:w="436" w:type="dxa"/>
            <w:vMerge/>
            <w:vAlign w:val="center"/>
          </w:tcPr>
          <w:p w14:paraId="46ADA118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0E09E00D" w14:textId="77777777" w:rsidR="008518EE" w:rsidRPr="007C625A" w:rsidRDefault="008518EE" w:rsidP="00975A3D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  <w:r w:rsidRPr="007C625A"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  <w:t>BOOKS</w:t>
            </w:r>
          </w:p>
        </w:tc>
      </w:tr>
      <w:tr w:rsidR="0074030A" w:rsidRPr="005F67F1" w14:paraId="0E81220F" w14:textId="77777777" w:rsidTr="007F5CBF">
        <w:trPr>
          <w:trHeight w:val="374"/>
        </w:trPr>
        <w:tc>
          <w:tcPr>
            <w:tcW w:w="4512" w:type="dxa"/>
            <w:gridSpan w:val="2"/>
            <w:vAlign w:val="center"/>
          </w:tcPr>
          <w:p w14:paraId="0D3F97CA" w14:textId="46D2CD46" w:rsidR="008518EE" w:rsidRPr="007C625A" w:rsidRDefault="00A97735" w:rsidP="00975A3D">
            <w:pPr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  <w:t>Fem</w:t>
            </w:r>
            <w:r w:rsidR="008518EE" w:rsidRPr="007C625A"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  <w:t>ale</w:t>
            </w:r>
          </w:p>
        </w:tc>
        <w:tc>
          <w:tcPr>
            <w:tcW w:w="436" w:type="dxa"/>
            <w:vMerge/>
            <w:vAlign w:val="center"/>
          </w:tcPr>
          <w:p w14:paraId="5BAEC76B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5B25460F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3FFDA6C2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00F33D3E" w14:textId="77777777" w:rsidR="008518EE" w:rsidRPr="007C625A" w:rsidRDefault="008518EE" w:rsidP="00975A3D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</w:p>
        </w:tc>
      </w:tr>
      <w:tr w:rsidR="0074030A" w:rsidRPr="005F67F1" w14:paraId="50143B3F" w14:textId="77777777" w:rsidTr="00C9041F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0B044536" w14:textId="77777777" w:rsidR="008518EE" w:rsidRPr="007C625A" w:rsidRDefault="008518EE" w:rsidP="00975A3D">
            <w:pPr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  <w:t>LOCATION</w:t>
            </w:r>
          </w:p>
        </w:tc>
        <w:tc>
          <w:tcPr>
            <w:tcW w:w="436" w:type="dxa"/>
            <w:vMerge/>
            <w:vAlign w:val="center"/>
          </w:tcPr>
          <w:p w14:paraId="3DDFEA98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52378D5E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38371D86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3574775F" w14:textId="77777777" w:rsidR="008518EE" w:rsidRPr="007C625A" w:rsidRDefault="008518EE" w:rsidP="00975A3D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  <w:r w:rsidRPr="007C625A"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  <w:t>BLOGS</w:t>
            </w:r>
          </w:p>
        </w:tc>
      </w:tr>
      <w:tr w:rsidR="0074030A" w:rsidRPr="005F67F1" w14:paraId="26C0AC79" w14:textId="77777777" w:rsidTr="007F5CBF">
        <w:trPr>
          <w:trHeight w:val="398"/>
        </w:trPr>
        <w:tc>
          <w:tcPr>
            <w:tcW w:w="4512" w:type="dxa"/>
            <w:gridSpan w:val="2"/>
            <w:vAlign w:val="center"/>
          </w:tcPr>
          <w:p w14:paraId="3331C185" w14:textId="538B85E7" w:rsidR="008518EE" w:rsidRPr="007C625A" w:rsidRDefault="008518EE" w:rsidP="00975A3D">
            <w:pPr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  <w:t>Wellington, New Zealand</w:t>
            </w:r>
          </w:p>
        </w:tc>
        <w:tc>
          <w:tcPr>
            <w:tcW w:w="436" w:type="dxa"/>
            <w:vMerge/>
            <w:vAlign w:val="center"/>
          </w:tcPr>
          <w:p w14:paraId="16D9D8CC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3E5EB68B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528DC152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233E43ED" w14:textId="77777777" w:rsidR="008518EE" w:rsidRPr="007C625A" w:rsidRDefault="008518EE" w:rsidP="00975A3D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</w:p>
        </w:tc>
      </w:tr>
      <w:tr w:rsidR="0074030A" w:rsidRPr="005F67F1" w14:paraId="742EE24D" w14:textId="77777777" w:rsidTr="00C9041F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48A55B79" w14:textId="77777777" w:rsidR="008518EE" w:rsidRPr="007C625A" w:rsidRDefault="008518EE" w:rsidP="00975A3D">
            <w:pPr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  <w:t>OCCUPATION</w:t>
            </w:r>
          </w:p>
        </w:tc>
        <w:tc>
          <w:tcPr>
            <w:tcW w:w="436" w:type="dxa"/>
            <w:vMerge/>
            <w:vAlign w:val="center"/>
          </w:tcPr>
          <w:p w14:paraId="0AB30FAC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26CDD61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757585F0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38A02EC4" w14:textId="77777777" w:rsidR="008518EE" w:rsidRPr="007C625A" w:rsidRDefault="008518EE" w:rsidP="00975A3D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  <w:r w:rsidRPr="007C625A"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  <w:t>CONFERENCES</w:t>
            </w:r>
          </w:p>
        </w:tc>
      </w:tr>
      <w:tr w:rsidR="0074030A" w:rsidRPr="005F67F1" w14:paraId="5F90B60F" w14:textId="77777777" w:rsidTr="007F5CBF">
        <w:trPr>
          <w:trHeight w:val="408"/>
        </w:trPr>
        <w:tc>
          <w:tcPr>
            <w:tcW w:w="4512" w:type="dxa"/>
            <w:gridSpan w:val="2"/>
            <w:vAlign w:val="center"/>
          </w:tcPr>
          <w:p w14:paraId="45ACA0A7" w14:textId="7F565799" w:rsidR="008518EE" w:rsidRPr="007C625A" w:rsidRDefault="001E62EA" w:rsidP="00975A3D">
            <w:pPr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  <w:t>Teacher</w:t>
            </w:r>
          </w:p>
        </w:tc>
        <w:tc>
          <w:tcPr>
            <w:tcW w:w="436" w:type="dxa"/>
            <w:vMerge/>
            <w:vAlign w:val="center"/>
          </w:tcPr>
          <w:p w14:paraId="0A9C0A1A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F3C3C59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64E3DEF2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14ECE819" w14:textId="77777777" w:rsidR="008518EE" w:rsidRPr="007C625A" w:rsidRDefault="008518EE" w:rsidP="00975A3D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</w:p>
        </w:tc>
      </w:tr>
      <w:tr w:rsidR="0074030A" w:rsidRPr="005F67F1" w14:paraId="1FFA46D1" w14:textId="77777777" w:rsidTr="00C9041F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4DA55961" w14:textId="77777777" w:rsidR="008518EE" w:rsidRPr="007C625A" w:rsidRDefault="008518EE" w:rsidP="00975A3D">
            <w:pPr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  <w:t>JOB TITLE</w:t>
            </w:r>
          </w:p>
        </w:tc>
        <w:tc>
          <w:tcPr>
            <w:tcW w:w="436" w:type="dxa"/>
            <w:vMerge/>
            <w:vAlign w:val="center"/>
          </w:tcPr>
          <w:p w14:paraId="5B62C8B6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77BACC39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5439AC4E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43940114" w14:textId="77777777" w:rsidR="008518EE" w:rsidRPr="007C625A" w:rsidRDefault="008518EE" w:rsidP="00975A3D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  <w:r w:rsidRPr="007C625A"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  <w:t>EXPERTS</w:t>
            </w:r>
          </w:p>
        </w:tc>
      </w:tr>
      <w:tr w:rsidR="0074030A" w:rsidRPr="005F67F1" w14:paraId="6E52A353" w14:textId="77777777" w:rsidTr="007F5CBF">
        <w:trPr>
          <w:trHeight w:val="391"/>
        </w:trPr>
        <w:tc>
          <w:tcPr>
            <w:tcW w:w="4512" w:type="dxa"/>
            <w:gridSpan w:val="2"/>
            <w:vAlign w:val="center"/>
          </w:tcPr>
          <w:p w14:paraId="5F7B7EA4" w14:textId="0306A457" w:rsidR="008518EE" w:rsidRPr="007C625A" w:rsidRDefault="00D47304" w:rsidP="00975A3D">
            <w:pPr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  <w:t xml:space="preserve">Senior </w:t>
            </w:r>
            <w:r w:rsidR="00AF4906" w:rsidRPr="007C625A"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  <w:t>Piano</w:t>
            </w:r>
            <w:r w:rsidR="001E62EA" w:rsidRPr="007C625A"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  <w:t xml:space="preserve"> Teacher</w:t>
            </w:r>
          </w:p>
        </w:tc>
        <w:tc>
          <w:tcPr>
            <w:tcW w:w="436" w:type="dxa"/>
            <w:vMerge/>
            <w:vAlign w:val="center"/>
          </w:tcPr>
          <w:p w14:paraId="1FB634B1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2C103F59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065AF308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6A2A2822" w14:textId="77777777" w:rsidR="008518EE" w:rsidRPr="007C625A" w:rsidRDefault="008518EE" w:rsidP="00975A3D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</w:p>
        </w:tc>
      </w:tr>
      <w:tr w:rsidR="0074030A" w:rsidRPr="005F67F1" w14:paraId="6851845E" w14:textId="77777777" w:rsidTr="00C9041F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73509478" w14:textId="77777777" w:rsidR="008518EE" w:rsidRPr="007C625A" w:rsidRDefault="008518EE" w:rsidP="00975A3D">
            <w:pPr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  <w:t>HIGHEST LEVEL OF EDUCATION</w:t>
            </w:r>
          </w:p>
        </w:tc>
        <w:tc>
          <w:tcPr>
            <w:tcW w:w="436" w:type="dxa"/>
            <w:vMerge/>
            <w:vAlign w:val="center"/>
          </w:tcPr>
          <w:p w14:paraId="755CC064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024DC5D3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7CAAEF1D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44A425F8" w14:textId="77777777" w:rsidR="008518EE" w:rsidRPr="007C625A" w:rsidRDefault="008518EE" w:rsidP="00975A3D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  <w:r w:rsidRPr="007C625A"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  <w:t>MAGAZINES</w:t>
            </w:r>
          </w:p>
        </w:tc>
      </w:tr>
      <w:tr w:rsidR="0074030A" w:rsidRPr="005F67F1" w14:paraId="49A74367" w14:textId="77777777" w:rsidTr="007F5CBF">
        <w:trPr>
          <w:trHeight w:val="400"/>
        </w:trPr>
        <w:tc>
          <w:tcPr>
            <w:tcW w:w="4512" w:type="dxa"/>
            <w:gridSpan w:val="2"/>
            <w:vAlign w:val="center"/>
          </w:tcPr>
          <w:p w14:paraId="1A4FEBDC" w14:textId="23A00704" w:rsidR="008518EE" w:rsidRPr="007C625A" w:rsidRDefault="001E62EA" w:rsidP="00975A3D">
            <w:pPr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noProof/>
                <w:color w:val="000000" w:themeColor="text1"/>
                <w:sz w:val="22"/>
                <w:szCs w:val="22"/>
              </w:rPr>
              <w:t>Bachelor of Education</w:t>
            </w:r>
          </w:p>
        </w:tc>
        <w:tc>
          <w:tcPr>
            <w:tcW w:w="436" w:type="dxa"/>
            <w:vMerge/>
            <w:vAlign w:val="center"/>
          </w:tcPr>
          <w:p w14:paraId="07180502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3F84C60A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63AE3CD5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Align w:val="center"/>
          </w:tcPr>
          <w:p w14:paraId="2E6090FF" w14:textId="77777777" w:rsidR="008518EE" w:rsidRPr="007C625A" w:rsidRDefault="008518EE" w:rsidP="00975A3D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</w:p>
        </w:tc>
      </w:tr>
      <w:tr w:rsidR="0074030A" w:rsidRPr="005F67F1" w14:paraId="277D583B" w14:textId="77777777" w:rsidTr="000065EC">
        <w:trPr>
          <w:trHeight w:val="288"/>
        </w:trPr>
        <w:tc>
          <w:tcPr>
            <w:tcW w:w="4512" w:type="dxa"/>
            <w:gridSpan w:val="2"/>
            <w:shd w:val="clear" w:color="auto" w:fill="FFC000"/>
            <w:vAlign w:val="center"/>
          </w:tcPr>
          <w:p w14:paraId="30D1AC2C" w14:textId="5FA7AA6D" w:rsidR="008518EE" w:rsidRPr="007C625A" w:rsidRDefault="008518EE" w:rsidP="00975A3D">
            <w:pPr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b/>
                <w:noProof/>
                <w:color w:val="000000" w:themeColor="text1"/>
                <w:sz w:val="22"/>
                <w:szCs w:val="22"/>
              </w:rPr>
              <w:t>ANNUAL INCOME</w:t>
            </w:r>
          </w:p>
        </w:tc>
        <w:tc>
          <w:tcPr>
            <w:tcW w:w="436" w:type="dxa"/>
            <w:vMerge/>
            <w:vAlign w:val="center"/>
          </w:tcPr>
          <w:p w14:paraId="76C6E115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46B5DF4F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vAlign w:val="center"/>
          </w:tcPr>
          <w:p w14:paraId="4A44BD21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2F2F2" w:themeFill="background1" w:themeFillShade="F2"/>
            <w:vAlign w:val="center"/>
          </w:tcPr>
          <w:p w14:paraId="4A187640" w14:textId="77777777" w:rsidR="008518EE" w:rsidRPr="007C625A" w:rsidRDefault="008518EE" w:rsidP="00975A3D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  <w:r w:rsidRPr="007C625A"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  <w:t>WEBSITES</w:t>
            </w:r>
          </w:p>
        </w:tc>
      </w:tr>
      <w:tr w:rsidR="0074030A" w:rsidRPr="005F67F1" w14:paraId="7C07E292" w14:textId="77777777" w:rsidTr="007F5CBF">
        <w:trPr>
          <w:trHeight w:val="396"/>
        </w:trPr>
        <w:tc>
          <w:tcPr>
            <w:tcW w:w="4512" w:type="dxa"/>
            <w:gridSpan w:val="2"/>
            <w:shd w:val="clear" w:color="auto" w:fill="FFFFFF" w:themeFill="background1"/>
            <w:vAlign w:val="center"/>
          </w:tcPr>
          <w:p w14:paraId="5EAEEE1E" w14:textId="6682FDD2" w:rsidR="008518EE" w:rsidRPr="007C625A" w:rsidRDefault="00C02263" w:rsidP="00975A3D">
            <w:pPr>
              <w:rPr>
                <w:rFonts w:ascii="Calibri" w:hAnsi="Calibri" w:cs="Calibri"/>
                <w:bCs/>
                <w:noProof/>
                <w:color w:val="000000" w:themeColor="text1"/>
                <w:sz w:val="22"/>
                <w:szCs w:val="22"/>
              </w:rPr>
            </w:pPr>
            <w:r w:rsidRPr="007C625A">
              <w:rPr>
                <w:rFonts w:ascii="Calibri" w:hAnsi="Calibri" w:cs="Calibri"/>
                <w:bCs/>
                <w:noProof/>
                <w:color w:val="000000" w:themeColor="text1"/>
                <w:sz w:val="22"/>
                <w:szCs w:val="22"/>
              </w:rPr>
              <w:t>$</w:t>
            </w:r>
            <w:r w:rsidR="009966F8">
              <w:rPr>
                <w:rFonts w:ascii="Calibri" w:hAnsi="Calibri" w:cs="Calibri"/>
                <w:bCs/>
                <w:noProof/>
                <w:color w:val="000000" w:themeColor="text1"/>
                <w:sz w:val="22"/>
                <w:szCs w:val="22"/>
              </w:rPr>
              <w:t>75</w:t>
            </w:r>
            <w:r w:rsidRPr="007C625A">
              <w:rPr>
                <w:rFonts w:ascii="Calibri" w:hAnsi="Calibri" w:cs="Calibri"/>
                <w:bCs/>
                <w:noProof/>
                <w:color w:val="000000" w:themeColor="text1"/>
                <w:sz w:val="22"/>
                <w:szCs w:val="22"/>
              </w:rPr>
              <w:t>K</w:t>
            </w: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77F1E404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vMerge/>
            <w:vAlign w:val="center"/>
          </w:tcPr>
          <w:p w14:paraId="15C5559B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36" w:type="dxa"/>
            <w:vMerge/>
            <w:tcBorders>
              <w:bottom w:val="nil"/>
            </w:tcBorders>
            <w:vAlign w:val="center"/>
          </w:tcPr>
          <w:p w14:paraId="4E71E15E" w14:textId="77777777" w:rsidR="008518EE" w:rsidRPr="005F67F1" w:rsidRDefault="008518EE" w:rsidP="00975A3D">
            <w:pPr>
              <w:rPr>
                <w:rFonts w:ascii="Calibri" w:hAnsi="Calibri" w:cs="Calibri"/>
                <w:b/>
                <w:color w:val="000000" w:themeColor="text1"/>
              </w:rPr>
            </w:pPr>
          </w:p>
        </w:tc>
        <w:tc>
          <w:tcPr>
            <w:tcW w:w="4512" w:type="dxa"/>
            <w:shd w:val="clear" w:color="auto" w:fill="FFFFFF" w:themeFill="background1"/>
            <w:vAlign w:val="center"/>
          </w:tcPr>
          <w:p w14:paraId="01DFA69F" w14:textId="77777777" w:rsidR="008518EE" w:rsidRPr="007C625A" w:rsidRDefault="008518EE" w:rsidP="00975A3D">
            <w:pPr>
              <w:rPr>
                <w:rFonts w:ascii="Calibri" w:hAnsi="Calibri" w:cs="Calibri"/>
                <w:b/>
                <w:color w:val="000000" w:themeColor="text1"/>
                <w:sz w:val="22"/>
                <w:szCs w:val="20"/>
              </w:rPr>
            </w:pPr>
          </w:p>
        </w:tc>
      </w:tr>
    </w:tbl>
    <w:p w14:paraId="73D8136E" w14:textId="77777777" w:rsidR="00560932" w:rsidRPr="005F67F1" w:rsidRDefault="00560932" w:rsidP="00D4300C">
      <w:pPr>
        <w:rPr>
          <w:rFonts w:ascii="Calibri" w:hAnsi="Calibri" w:cs="Calibri"/>
          <w:noProof/>
        </w:rPr>
        <w:sectPr w:rsidR="00560932" w:rsidRPr="005F67F1" w:rsidSect="00C618B6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113" w:right="720" w:bottom="720" w:left="720" w:header="720" w:footer="720" w:gutter="0"/>
          <w:cols w:space="720"/>
          <w:docGrid w:linePitch="360"/>
        </w:sectPr>
      </w:pPr>
    </w:p>
    <w:p w14:paraId="436E6A95" w14:textId="43D5A1E4" w:rsidR="006B5ECE" w:rsidRDefault="00430E1D" w:rsidP="008B73DB">
      <w:pPr>
        <w:rPr>
          <w:rFonts w:ascii="Calibri" w:hAnsi="Calibri" w:cs="Calibri"/>
          <w:sz w:val="28"/>
          <w:szCs w:val="28"/>
        </w:rPr>
      </w:pPr>
      <w:r w:rsidRPr="00430E1D">
        <w:rPr>
          <w:rFonts w:ascii="Calibri" w:hAnsi="Calibri" w:cs="Calibri"/>
          <w:sz w:val="28"/>
          <w:szCs w:val="28"/>
        </w:rPr>
        <w:lastRenderedPageBreak/>
        <w:t>References:</w:t>
      </w:r>
    </w:p>
    <w:p w14:paraId="26B7196F" w14:textId="77777777" w:rsidR="00430E1D" w:rsidRPr="00430E1D" w:rsidRDefault="00430E1D" w:rsidP="008B73DB">
      <w:pPr>
        <w:rPr>
          <w:rFonts w:ascii="Calibri" w:hAnsi="Calibri" w:cs="Calibri"/>
          <w:sz w:val="22"/>
          <w:szCs w:val="22"/>
        </w:rPr>
      </w:pPr>
    </w:p>
    <w:p w14:paraId="10FDBCB1" w14:textId="75687C74" w:rsidR="00430E1D" w:rsidRPr="00430E1D" w:rsidRDefault="00430E1D" w:rsidP="008B73DB">
      <w:pPr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DeepAI</w:t>
      </w:r>
      <w:proofErr w:type="spellEnd"/>
      <w:r w:rsidR="00797D67">
        <w:rPr>
          <w:rFonts w:ascii="Calibri" w:hAnsi="Calibri" w:cs="Calibri"/>
          <w:sz w:val="22"/>
          <w:szCs w:val="22"/>
        </w:rPr>
        <w:t xml:space="preserve"> Org. (</w:t>
      </w:r>
      <w:r w:rsidR="00BA3D7E">
        <w:rPr>
          <w:rFonts w:ascii="Calibri" w:hAnsi="Calibri" w:cs="Calibri"/>
          <w:sz w:val="22"/>
          <w:szCs w:val="22"/>
        </w:rPr>
        <w:t>2026</w:t>
      </w:r>
      <w:r w:rsidR="00797D67">
        <w:rPr>
          <w:rFonts w:ascii="Calibri" w:hAnsi="Calibri" w:cs="Calibri"/>
          <w:sz w:val="22"/>
          <w:szCs w:val="22"/>
        </w:rPr>
        <w:t xml:space="preserve">). </w:t>
      </w:r>
      <w:r w:rsidR="00BA3D7E">
        <w:rPr>
          <w:rFonts w:ascii="Calibri" w:hAnsi="Calibri" w:cs="Calibri"/>
          <w:sz w:val="22"/>
          <w:szCs w:val="22"/>
        </w:rPr>
        <w:t xml:space="preserve">AI </w:t>
      </w:r>
      <w:r w:rsidR="00797D67">
        <w:rPr>
          <w:rFonts w:ascii="Calibri" w:hAnsi="Calibri" w:cs="Calibri"/>
          <w:sz w:val="22"/>
          <w:szCs w:val="22"/>
        </w:rPr>
        <w:t>Prompt: “</w:t>
      </w:r>
      <w:r w:rsidR="0084069A">
        <w:rPr>
          <w:rFonts w:ascii="Calibri" w:hAnsi="Calibri" w:cs="Calibri"/>
          <w:sz w:val="22"/>
          <w:szCs w:val="22"/>
        </w:rPr>
        <w:t xml:space="preserve">Realistic headshot image of a 59-year-old music teacher”. </w:t>
      </w:r>
      <w:hyperlink r:id="rId18" w:history="1">
        <w:r w:rsidR="0084069A" w:rsidRPr="001B3B06">
          <w:rPr>
            <w:rStyle w:val="Hyperlink"/>
            <w:rFonts w:ascii="Calibri" w:hAnsi="Calibri" w:cs="Calibri"/>
            <w:sz w:val="22"/>
            <w:szCs w:val="22"/>
          </w:rPr>
          <w:t>https://deepai.org/machine-learning-model/text2img</w:t>
        </w:r>
      </w:hyperlink>
    </w:p>
    <w:p w14:paraId="7E9DC3E2" w14:textId="77777777" w:rsidR="00430E1D" w:rsidRPr="005F67F1" w:rsidRDefault="00430E1D" w:rsidP="008B73DB">
      <w:pPr>
        <w:rPr>
          <w:rFonts w:ascii="Calibri" w:hAnsi="Calibri" w:cs="Calibri"/>
        </w:rPr>
      </w:pPr>
    </w:p>
    <w:sectPr w:rsidR="00430E1D" w:rsidRPr="005F67F1" w:rsidSect="002451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39BF6" w14:textId="77777777" w:rsidR="00522FB5" w:rsidRDefault="00522FB5" w:rsidP="00D4300C">
      <w:r>
        <w:separator/>
      </w:r>
    </w:p>
  </w:endnote>
  <w:endnote w:type="continuationSeparator" w:id="0">
    <w:p w14:paraId="6D03A04D" w14:textId="77777777" w:rsidR="00522FB5" w:rsidRDefault="00522FB5" w:rsidP="00D43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95473229"/>
      <w:docPartObj>
        <w:docPartGallery w:val="Page Numbers (Bottom of Page)"/>
        <w:docPartUnique/>
      </w:docPartObj>
    </w:sdtPr>
    <w:sdtContent>
      <w:p w14:paraId="6A290455" w14:textId="77777777" w:rsidR="005B0B4C" w:rsidRDefault="005B0B4C" w:rsidP="005B0B4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2982BE9" w14:textId="77777777" w:rsidR="005B0B4C" w:rsidRDefault="005B0B4C" w:rsidP="00BA1CA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00CE8" w14:textId="77777777" w:rsidR="005B0B4C" w:rsidRDefault="005B0B4C" w:rsidP="00BA1CA5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218A3" w14:textId="77777777" w:rsidR="00571109" w:rsidRDefault="005711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3FD7" w14:textId="77777777" w:rsidR="00522FB5" w:rsidRDefault="00522FB5" w:rsidP="00D4300C">
      <w:r>
        <w:separator/>
      </w:r>
    </w:p>
  </w:footnote>
  <w:footnote w:type="continuationSeparator" w:id="0">
    <w:p w14:paraId="0A0084C5" w14:textId="77777777" w:rsidR="00522FB5" w:rsidRDefault="00522FB5" w:rsidP="00D43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31798" w14:textId="77777777" w:rsidR="00571109" w:rsidRDefault="005711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AC47F" w14:textId="77777777" w:rsidR="00571109" w:rsidRDefault="005711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C762" w14:textId="77777777" w:rsidR="00571109" w:rsidRDefault="005711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E86F88"/>
    <w:multiLevelType w:val="hybridMultilevel"/>
    <w:tmpl w:val="E408A0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17B2A"/>
    <w:multiLevelType w:val="hybridMultilevel"/>
    <w:tmpl w:val="E7B0C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E4AB3"/>
    <w:multiLevelType w:val="hybridMultilevel"/>
    <w:tmpl w:val="A48632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9219B1"/>
    <w:multiLevelType w:val="hybridMultilevel"/>
    <w:tmpl w:val="8A401A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8F7B67"/>
    <w:multiLevelType w:val="hybridMultilevel"/>
    <w:tmpl w:val="AA4EF0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3E0A3C"/>
    <w:multiLevelType w:val="hybridMultilevel"/>
    <w:tmpl w:val="F3B4C7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393050"/>
    <w:multiLevelType w:val="hybridMultilevel"/>
    <w:tmpl w:val="2C645F74"/>
    <w:lvl w:ilvl="0" w:tplc="32BCA592">
      <w:numFmt w:val="bullet"/>
      <w:lvlText w:val=""/>
      <w:lvlJc w:val="left"/>
      <w:pPr>
        <w:ind w:left="360" w:hanging="360"/>
      </w:pPr>
      <w:rPr>
        <w:rFonts w:ascii="Symbol" w:eastAsia="Calibri" w:hAnsi="Symbol" w:cs="Calibri" w:hint="default"/>
        <w:b w:val="0"/>
        <w:sz w:val="20"/>
        <w:szCs w:val="16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1E7062"/>
    <w:multiLevelType w:val="hybridMultilevel"/>
    <w:tmpl w:val="13867558"/>
    <w:lvl w:ilvl="0" w:tplc="612684E0">
      <w:numFmt w:val="bullet"/>
      <w:lvlText w:val=""/>
      <w:lvlJc w:val="left"/>
      <w:pPr>
        <w:ind w:left="360" w:hanging="360"/>
      </w:pPr>
      <w:rPr>
        <w:rFonts w:ascii="Symbol" w:eastAsia="Calibri" w:hAnsi="Symbol" w:cs="Calibri" w:hint="default"/>
        <w:b w:val="0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4F53208"/>
    <w:multiLevelType w:val="hybridMultilevel"/>
    <w:tmpl w:val="49D499CE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906C10"/>
    <w:multiLevelType w:val="hybridMultilevel"/>
    <w:tmpl w:val="061CAB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D4009F"/>
    <w:multiLevelType w:val="hybridMultilevel"/>
    <w:tmpl w:val="957C65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0C3A2C"/>
    <w:multiLevelType w:val="hybridMultilevel"/>
    <w:tmpl w:val="FABEE690"/>
    <w:lvl w:ilvl="0" w:tplc="D3B69E22">
      <w:start w:val="2"/>
      <w:numFmt w:val="bullet"/>
      <w:lvlText w:val="-"/>
      <w:lvlJc w:val="left"/>
      <w:pPr>
        <w:ind w:left="720" w:hanging="360"/>
      </w:pPr>
      <w:rPr>
        <w:rFonts w:ascii="Century Gothic" w:eastAsia="Calibri" w:hAnsi="Century Gothic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183028"/>
    <w:multiLevelType w:val="hybridMultilevel"/>
    <w:tmpl w:val="B71A07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4E3C11"/>
    <w:multiLevelType w:val="hybridMultilevel"/>
    <w:tmpl w:val="2C424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D30962"/>
    <w:multiLevelType w:val="hybridMultilevel"/>
    <w:tmpl w:val="55DA214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53637A"/>
    <w:multiLevelType w:val="hybridMultilevel"/>
    <w:tmpl w:val="D0AE5C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C63156"/>
    <w:multiLevelType w:val="hybridMultilevel"/>
    <w:tmpl w:val="B7B07914"/>
    <w:lvl w:ilvl="0" w:tplc="8E4A326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C584967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7D7D53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0293241">
    <w:abstractNumId w:val="9"/>
  </w:num>
  <w:num w:numId="2" w16cid:durableId="1571305639">
    <w:abstractNumId w:val="8"/>
  </w:num>
  <w:num w:numId="3" w16cid:durableId="828908781">
    <w:abstractNumId w:val="7"/>
  </w:num>
  <w:num w:numId="4" w16cid:durableId="1345129363">
    <w:abstractNumId w:val="6"/>
  </w:num>
  <w:num w:numId="5" w16cid:durableId="1616205658">
    <w:abstractNumId w:val="5"/>
  </w:num>
  <w:num w:numId="6" w16cid:durableId="415320449">
    <w:abstractNumId w:val="4"/>
  </w:num>
  <w:num w:numId="7" w16cid:durableId="183061200">
    <w:abstractNumId w:val="3"/>
  </w:num>
  <w:num w:numId="8" w16cid:durableId="398287530">
    <w:abstractNumId w:val="2"/>
  </w:num>
  <w:num w:numId="9" w16cid:durableId="930549037">
    <w:abstractNumId w:val="1"/>
  </w:num>
  <w:num w:numId="10" w16cid:durableId="1104299536">
    <w:abstractNumId w:val="0"/>
  </w:num>
  <w:num w:numId="11" w16cid:durableId="830099756">
    <w:abstractNumId w:val="22"/>
  </w:num>
  <w:num w:numId="12" w16cid:durableId="1026369962">
    <w:abstractNumId w:val="34"/>
  </w:num>
  <w:num w:numId="13" w16cid:durableId="736125316">
    <w:abstractNumId w:val="33"/>
  </w:num>
  <w:num w:numId="14" w16cid:durableId="475880145">
    <w:abstractNumId w:val="18"/>
  </w:num>
  <w:num w:numId="15" w16cid:durableId="1725640764">
    <w:abstractNumId w:val="14"/>
  </w:num>
  <w:num w:numId="16" w16cid:durableId="647246623">
    <w:abstractNumId w:val="21"/>
  </w:num>
  <w:num w:numId="17" w16cid:durableId="1354384361">
    <w:abstractNumId w:val="29"/>
  </w:num>
  <w:num w:numId="18" w16cid:durableId="103696301">
    <w:abstractNumId w:val="27"/>
  </w:num>
  <w:num w:numId="19" w16cid:durableId="1281523635">
    <w:abstractNumId w:val="11"/>
  </w:num>
  <w:num w:numId="20" w16cid:durableId="136842684">
    <w:abstractNumId w:val="12"/>
  </w:num>
  <w:num w:numId="21" w16cid:durableId="1723097767">
    <w:abstractNumId w:val="23"/>
  </w:num>
  <w:num w:numId="22" w16cid:durableId="464129229">
    <w:abstractNumId w:val="15"/>
  </w:num>
  <w:num w:numId="23" w16cid:durableId="722170318">
    <w:abstractNumId w:val="13"/>
  </w:num>
  <w:num w:numId="24" w16cid:durableId="595946428">
    <w:abstractNumId w:val="10"/>
  </w:num>
  <w:num w:numId="25" w16cid:durableId="1126772867">
    <w:abstractNumId w:val="24"/>
  </w:num>
  <w:num w:numId="26" w16cid:durableId="309680066">
    <w:abstractNumId w:val="26"/>
  </w:num>
  <w:num w:numId="27" w16cid:durableId="824248499">
    <w:abstractNumId w:val="32"/>
  </w:num>
  <w:num w:numId="28" w16cid:durableId="1334720234">
    <w:abstractNumId w:val="35"/>
  </w:num>
  <w:num w:numId="29" w16cid:durableId="365756754">
    <w:abstractNumId w:val="16"/>
  </w:num>
  <w:num w:numId="30" w16cid:durableId="915018928">
    <w:abstractNumId w:val="30"/>
  </w:num>
  <w:num w:numId="31" w16cid:durableId="1745763974">
    <w:abstractNumId w:val="25"/>
  </w:num>
  <w:num w:numId="32" w16cid:durableId="846793560">
    <w:abstractNumId w:val="31"/>
  </w:num>
  <w:num w:numId="33" w16cid:durableId="1388840167">
    <w:abstractNumId w:val="20"/>
  </w:num>
  <w:num w:numId="34" w16cid:durableId="1951204500">
    <w:abstractNumId w:val="28"/>
  </w:num>
  <w:num w:numId="35" w16cid:durableId="2078747281">
    <w:abstractNumId w:val="19"/>
  </w:num>
  <w:num w:numId="36" w16cid:durableId="1510243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activeWritingStyle w:appName="MSWord" w:lang="en-AU" w:vendorID="64" w:dllVersion="0" w:nlCheck="1" w:checkStyle="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9B"/>
    <w:rsid w:val="000065EC"/>
    <w:rsid w:val="00010207"/>
    <w:rsid w:val="00016299"/>
    <w:rsid w:val="0002022F"/>
    <w:rsid w:val="00027FE5"/>
    <w:rsid w:val="00031AF7"/>
    <w:rsid w:val="00037903"/>
    <w:rsid w:val="000472F7"/>
    <w:rsid w:val="00056E4C"/>
    <w:rsid w:val="00062BFE"/>
    <w:rsid w:val="0006569D"/>
    <w:rsid w:val="00074DB8"/>
    <w:rsid w:val="00082A3A"/>
    <w:rsid w:val="000857FC"/>
    <w:rsid w:val="0008630D"/>
    <w:rsid w:val="00086BD5"/>
    <w:rsid w:val="000905EA"/>
    <w:rsid w:val="000A5A1E"/>
    <w:rsid w:val="000A636B"/>
    <w:rsid w:val="000B3AA5"/>
    <w:rsid w:val="000B7060"/>
    <w:rsid w:val="000D0112"/>
    <w:rsid w:val="000D2782"/>
    <w:rsid w:val="000D5778"/>
    <w:rsid w:val="000D5F7F"/>
    <w:rsid w:val="000E139B"/>
    <w:rsid w:val="000E7AF5"/>
    <w:rsid w:val="000F6F8D"/>
    <w:rsid w:val="00102030"/>
    <w:rsid w:val="00111C4F"/>
    <w:rsid w:val="00113603"/>
    <w:rsid w:val="00121D51"/>
    <w:rsid w:val="001425E5"/>
    <w:rsid w:val="001472A1"/>
    <w:rsid w:val="00162F10"/>
    <w:rsid w:val="00171A59"/>
    <w:rsid w:val="00177F32"/>
    <w:rsid w:val="00194D2E"/>
    <w:rsid w:val="001962A6"/>
    <w:rsid w:val="00197E3B"/>
    <w:rsid w:val="001C28B8"/>
    <w:rsid w:val="001C2AEC"/>
    <w:rsid w:val="001C6009"/>
    <w:rsid w:val="001C7751"/>
    <w:rsid w:val="001D1964"/>
    <w:rsid w:val="001D772E"/>
    <w:rsid w:val="001E0A6D"/>
    <w:rsid w:val="001E62EA"/>
    <w:rsid w:val="001F3EC1"/>
    <w:rsid w:val="001F6532"/>
    <w:rsid w:val="00214083"/>
    <w:rsid w:val="0021499B"/>
    <w:rsid w:val="00225885"/>
    <w:rsid w:val="00245159"/>
    <w:rsid w:val="00247CBE"/>
    <w:rsid w:val="002507EE"/>
    <w:rsid w:val="0025708E"/>
    <w:rsid w:val="00276FDD"/>
    <w:rsid w:val="002A17D8"/>
    <w:rsid w:val="002A45FC"/>
    <w:rsid w:val="002B3B50"/>
    <w:rsid w:val="002B5D26"/>
    <w:rsid w:val="002B5E28"/>
    <w:rsid w:val="002C0ACF"/>
    <w:rsid w:val="002C137F"/>
    <w:rsid w:val="002D38C6"/>
    <w:rsid w:val="002E4407"/>
    <w:rsid w:val="002E56C0"/>
    <w:rsid w:val="002F2C0D"/>
    <w:rsid w:val="002F39CD"/>
    <w:rsid w:val="002F57B0"/>
    <w:rsid w:val="0030296C"/>
    <w:rsid w:val="00303C60"/>
    <w:rsid w:val="00335673"/>
    <w:rsid w:val="00337464"/>
    <w:rsid w:val="00341A03"/>
    <w:rsid w:val="00343CF7"/>
    <w:rsid w:val="0034674A"/>
    <w:rsid w:val="0036274A"/>
    <w:rsid w:val="0036595F"/>
    <w:rsid w:val="003708CB"/>
    <w:rsid w:val="00372AE3"/>
    <w:rsid w:val="003758D7"/>
    <w:rsid w:val="00376B04"/>
    <w:rsid w:val="00391685"/>
    <w:rsid w:val="00394B8A"/>
    <w:rsid w:val="003A167F"/>
    <w:rsid w:val="003A2573"/>
    <w:rsid w:val="003A5393"/>
    <w:rsid w:val="003B0CB4"/>
    <w:rsid w:val="003C25DB"/>
    <w:rsid w:val="003D28EE"/>
    <w:rsid w:val="003D6C0C"/>
    <w:rsid w:val="003E03FA"/>
    <w:rsid w:val="003F12C8"/>
    <w:rsid w:val="003F787D"/>
    <w:rsid w:val="00422668"/>
    <w:rsid w:val="00424445"/>
    <w:rsid w:val="00430E1D"/>
    <w:rsid w:val="00434271"/>
    <w:rsid w:val="00450933"/>
    <w:rsid w:val="0045552B"/>
    <w:rsid w:val="00461F6A"/>
    <w:rsid w:val="004630AB"/>
    <w:rsid w:val="00465169"/>
    <w:rsid w:val="00473C36"/>
    <w:rsid w:val="004750F4"/>
    <w:rsid w:val="00482909"/>
    <w:rsid w:val="00491059"/>
    <w:rsid w:val="00492BF1"/>
    <w:rsid w:val="00493BCE"/>
    <w:rsid w:val="004952F9"/>
    <w:rsid w:val="004A4036"/>
    <w:rsid w:val="004B2B58"/>
    <w:rsid w:val="004B4C32"/>
    <w:rsid w:val="004D0705"/>
    <w:rsid w:val="004D5047"/>
    <w:rsid w:val="004D59AF"/>
    <w:rsid w:val="004E1001"/>
    <w:rsid w:val="004E31C2"/>
    <w:rsid w:val="004E7C78"/>
    <w:rsid w:val="004F3269"/>
    <w:rsid w:val="00501105"/>
    <w:rsid w:val="00506D70"/>
    <w:rsid w:val="00512412"/>
    <w:rsid w:val="00522FB5"/>
    <w:rsid w:val="00531F82"/>
    <w:rsid w:val="00540DF3"/>
    <w:rsid w:val="00547183"/>
    <w:rsid w:val="00556A48"/>
    <w:rsid w:val="00557C38"/>
    <w:rsid w:val="00560932"/>
    <w:rsid w:val="00571109"/>
    <w:rsid w:val="00582960"/>
    <w:rsid w:val="00585DBD"/>
    <w:rsid w:val="00587B5F"/>
    <w:rsid w:val="005A0C96"/>
    <w:rsid w:val="005A2BD6"/>
    <w:rsid w:val="005B0B4C"/>
    <w:rsid w:val="005B1D94"/>
    <w:rsid w:val="005B2E0A"/>
    <w:rsid w:val="005B7C30"/>
    <w:rsid w:val="005C1013"/>
    <w:rsid w:val="005C4498"/>
    <w:rsid w:val="005E2CD8"/>
    <w:rsid w:val="005F5ABE"/>
    <w:rsid w:val="005F67F1"/>
    <w:rsid w:val="00614981"/>
    <w:rsid w:val="00623328"/>
    <w:rsid w:val="00634392"/>
    <w:rsid w:val="006369F8"/>
    <w:rsid w:val="006500CD"/>
    <w:rsid w:val="006709E0"/>
    <w:rsid w:val="00676B74"/>
    <w:rsid w:val="00691D78"/>
    <w:rsid w:val="006A55D5"/>
    <w:rsid w:val="006B1EF6"/>
    <w:rsid w:val="006B5ECE"/>
    <w:rsid w:val="006B6267"/>
    <w:rsid w:val="006C1052"/>
    <w:rsid w:val="006C66DE"/>
    <w:rsid w:val="006D36F2"/>
    <w:rsid w:val="006D37D8"/>
    <w:rsid w:val="006D6888"/>
    <w:rsid w:val="006E2D2B"/>
    <w:rsid w:val="006E60E5"/>
    <w:rsid w:val="006E7EEE"/>
    <w:rsid w:val="006F53BA"/>
    <w:rsid w:val="007111E4"/>
    <w:rsid w:val="00714325"/>
    <w:rsid w:val="00715090"/>
    <w:rsid w:val="00736625"/>
    <w:rsid w:val="00736F1F"/>
    <w:rsid w:val="0074030A"/>
    <w:rsid w:val="007416EA"/>
    <w:rsid w:val="00754D1F"/>
    <w:rsid w:val="00756B3B"/>
    <w:rsid w:val="0077327F"/>
    <w:rsid w:val="00774101"/>
    <w:rsid w:val="0078197E"/>
    <w:rsid w:val="00786620"/>
    <w:rsid w:val="007874B8"/>
    <w:rsid w:val="00790AAE"/>
    <w:rsid w:val="007919FA"/>
    <w:rsid w:val="00797D67"/>
    <w:rsid w:val="007A26EE"/>
    <w:rsid w:val="007A782A"/>
    <w:rsid w:val="007B7937"/>
    <w:rsid w:val="007C15A2"/>
    <w:rsid w:val="007C61E1"/>
    <w:rsid w:val="007C625A"/>
    <w:rsid w:val="007D07D5"/>
    <w:rsid w:val="007D4941"/>
    <w:rsid w:val="007F042E"/>
    <w:rsid w:val="007F08AA"/>
    <w:rsid w:val="007F5CBF"/>
    <w:rsid w:val="0081690B"/>
    <w:rsid w:val="00827F6D"/>
    <w:rsid w:val="008307F0"/>
    <w:rsid w:val="008350B3"/>
    <w:rsid w:val="0084069A"/>
    <w:rsid w:val="00841D80"/>
    <w:rsid w:val="00845971"/>
    <w:rsid w:val="008515DF"/>
    <w:rsid w:val="008518EE"/>
    <w:rsid w:val="0085580E"/>
    <w:rsid w:val="00863730"/>
    <w:rsid w:val="00875B2A"/>
    <w:rsid w:val="00881C12"/>
    <w:rsid w:val="00882563"/>
    <w:rsid w:val="00896E33"/>
    <w:rsid w:val="008B73DB"/>
    <w:rsid w:val="008C027C"/>
    <w:rsid w:val="008C0AE0"/>
    <w:rsid w:val="008C59BA"/>
    <w:rsid w:val="008D5BD1"/>
    <w:rsid w:val="008E525C"/>
    <w:rsid w:val="008F0F82"/>
    <w:rsid w:val="00901DDA"/>
    <w:rsid w:val="00903D33"/>
    <w:rsid w:val="00914DD5"/>
    <w:rsid w:val="009152A8"/>
    <w:rsid w:val="009212F2"/>
    <w:rsid w:val="0092165F"/>
    <w:rsid w:val="0092642F"/>
    <w:rsid w:val="00942BD8"/>
    <w:rsid w:val="00946EED"/>
    <w:rsid w:val="00947176"/>
    <w:rsid w:val="00951F56"/>
    <w:rsid w:val="00962F42"/>
    <w:rsid w:val="00974F80"/>
    <w:rsid w:val="00975A3D"/>
    <w:rsid w:val="00976532"/>
    <w:rsid w:val="00982B8C"/>
    <w:rsid w:val="00984300"/>
    <w:rsid w:val="009920A2"/>
    <w:rsid w:val="009966F8"/>
    <w:rsid w:val="009A20F5"/>
    <w:rsid w:val="009A73C4"/>
    <w:rsid w:val="009B70C8"/>
    <w:rsid w:val="009C0944"/>
    <w:rsid w:val="009C2E35"/>
    <w:rsid w:val="009C4A98"/>
    <w:rsid w:val="009C6682"/>
    <w:rsid w:val="009E31FD"/>
    <w:rsid w:val="009E3D81"/>
    <w:rsid w:val="009E71D3"/>
    <w:rsid w:val="009F028C"/>
    <w:rsid w:val="009F3EC8"/>
    <w:rsid w:val="00A0043F"/>
    <w:rsid w:val="00A06691"/>
    <w:rsid w:val="00A12C16"/>
    <w:rsid w:val="00A17361"/>
    <w:rsid w:val="00A20099"/>
    <w:rsid w:val="00A2037C"/>
    <w:rsid w:val="00A258CC"/>
    <w:rsid w:val="00A32A8B"/>
    <w:rsid w:val="00A5156E"/>
    <w:rsid w:val="00A6224F"/>
    <w:rsid w:val="00A6738D"/>
    <w:rsid w:val="00A673D8"/>
    <w:rsid w:val="00A84A6E"/>
    <w:rsid w:val="00A95536"/>
    <w:rsid w:val="00A97735"/>
    <w:rsid w:val="00AA331D"/>
    <w:rsid w:val="00AA45ED"/>
    <w:rsid w:val="00AB1F2A"/>
    <w:rsid w:val="00AB545D"/>
    <w:rsid w:val="00AC1D80"/>
    <w:rsid w:val="00AC540E"/>
    <w:rsid w:val="00AD23F2"/>
    <w:rsid w:val="00AE1A89"/>
    <w:rsid w:val="00AF4906"/>
    <w:rsid w:val="00B13B49"/>
    <w:rsid w:val="00B307B3"/>
    <w:rsid w:val="00B31C37"/>
    <w:rsid w:val="00B527F8"/>
    <w:rsid w:val="00B8500C"/>
    <w:rsid w:val="00B850F5"/>
    <w:rsid w:val="00B87DA5"/>
    <w:rsid w:val="00BA1509"/>
    <w:rsid w:val="00BA1CA5"/>
    <w:rsid w:val="00BA3D7E"/>
    <w:rsid w:val="00BC38F6"/>
    <w:rsid w:val="00BC5545"/>
    <w:rsid w:val="00BC7F9D"/>
    <w:rsid w:val="00BD4AD7"/>
    <w:rsid w:val="00BD57F5"/>
    <w:rsid w:val="00BE52C2"/>
    <w:rsid w:val="00C02263"/>
    <w:rsid w:val="00C03AB8"/>
    <w:rsid w:val="00C04BF9"/>
    <w:rsid w:val="00C07AF9"/>
    <w:rsid w:val="00C12C0B"/>
    <w:rsid w:val="00C269FF"/>
    <w:rsid w:val="00C425A7"/>
    <w:rsid w:val="00C479CE"/>
    <w:rsid w:val="00C51F97"/>
    <w:rsid w:val="00C60B0A"/>
    <w:rsid w:val="00C618B6"/>
    <w:rsid w:val="00C75002"/>
    <w:rsid w:val="00C867C9"/>
    <w:rsid w:val="00C86F91"/>
    <w:rsid w:val="00C87CEE"/>
    <w:rsid w:val="00C92568"/>
    <w:rsid w:val="00C955A4"/>
    <w:rsid w:val="00C9579F"/>
    <w:rsid w:val="00CA2BCC"/>
    <w:rsid w:val="00CA2CD6"/>
    <w:rsid w:val="00CA6090"/>
    <w:rsid w:val="00CB0603"/>
    <w:rsid w:val="00CB0C9B"/>
    <w:rsid w:val="00CB3106"/>
    <w:rsid w:val="00CB4DF0"/>
    <w:rsid w:val="00CB7FA5"/>
    <w:rsid w:val="00CC20AB"/>
    <w:rsid w:val="00CC2865"/>
    <w:rsid w:val="00CC54B7"/>
    <w:rsid w:val="00CD3675"/>
    <w:rsid w:val="00CD426A"/>
    <w:rsid w:val="00CD4BB3"/>
    <w:rsid w:val="00CD579B"/>
    <w:rsid w:val="00D022DF"/>
    <w:rsid w:val="00D147A9"/>
    <w:rsid w:val="00D20C4A"/>
    <w:rsid w:val="00D2319A"/>
    <w:rsid w:val="00D2644E"/>
    <w:rsid w:val="00D26580"/>
    <w:rsid w:val="00D4300C"/>
    <w:rsid w:val="00D47304"/>
    <w:rsid w:val="00D60874"/>
    <w:rsid w:val="00D660EC"/>
    <w:rsid w:val="00D669CA"/>
    <w:rsid w:val="00D675F4"/>
    <w:rsid w:val="00D7144C"/>
    <w:rsid w:val="00D7751F"/>
    <w:rsid w:val="00D82ADF"/>
    <w:rsid w:val="00D90B36"/>
    <w:rsid w:val="00D9494A"/>
    <w:rsid w:val="00DA3D45"/>
    <w:rsid w:val="00DB0653"/>
    <w:rsid w:val="00DB1AE1"/>
    <w:rsid w:val="00DB3679"/>
    <w:rsid w:val="00DB6BCD"/>
    <w:rsid w:val="00DC681D"/>
    <w:rsid w:val="00DE7B71"/>
    <w:rsid w:val="00DF07A9"/>
    <w:rsid w:val="00DF563A"/>
    <w:rsid w:val="00DF5730"/>
    <w:rsid w:val="00E00A5A"/>
    <w:rsid w:val="00E16BF4"/>
    <w:rsid w:val="00E17836"/>
    <w:rsid w:val="00E33AF5"/>
    <w:rsid w:val="00E62BF6"/>
    <w:rsid w:val="00E8348B"/>
    <w:rsid w:val="00E83F63"/>
    <w:rsid w:val="00E85774"/>
    <w:rsid w:val="00E85804"/>
    <w:rsid w:val="00E87470"/>
    <w:rsid w:val="00EA4242"/>
    <w:rsid w:val="00EB23F8"/>
    <w:rsid w:val="00ED27F8"/>
    <w:rsid w:val="00EE5761"/>
    <w:rsid w:val="00EF654B"/>
    <w:rsid w:val="00F23847"/>
    <w:rsid w:val="00F23C30"/>
    <w:rsid w:val="00F36312"/>
    <w:rsid w:val="00F36AD0"/>
    <w:rsid w:val="00F421BB"/>
    <w:rsid w:val="00F51467"/>
    <w:rsid w:val="00F60090"/>
    <w:rsid w:val="00F61C92"/>
    <w:rsid w:val="00F7606F"/>
    <w:rsid w:val="00F823D6"/>
    <w:rsid w:val="00F838DE"/>
    <w:rsid w:val="00F85E87"/>
    <w:rsid w:val="00F90516"/>
    <w:rsid w:val="00FB4C7E"/>
    <w:rsid w:val="00FD2D7C"/>
    <w:rsid w:val="00FE3526"/>
    <w:rsid w:val="00FE6D48"/>
    <w:rsid w:val="00FF1A90"/>
    <w:rsid w:val="00FF4316"/>
    <w:rsid w:val="00FF51C2"/>
    <w:rsid w:val="00FF5CD0"/>
    <w:rsid w:val="00FF79ED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73F196"/>
  <w15:docId w15:val="{D6B531C9-676A-4CA0-9EDE-FC8E2814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00C"/>
    <w:rPr>
      <w:rFonts w:ascii="Century Gothic" w:eastAsia="Calibri" w:hAnsi="Century Gothic"/>
      <w:sz w:val="18"/>
      <w:szCs w:val="18"/>
    </w:rPr>
  </w:style>
  <w:style w:type="paragraph" w:styleId="Heading1">
    <w:name w:val="heading 1"/>
    <w:basedOn w:val="Normal"/>
    <w:next w:val="Normal"/>
    <w:link w:val="Heading1Char"/>
    <w:qFormat/>
    <w:rsid w:val="00C60B0A"/>
    <w:pPr>
      <w:spacing w:before="120" w:after="120"/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Heading1"/>
    <w:next w:val="Normal"/>
    <w:qFormat/>
    <w:rsid w:val="00882563"/>
    <w:pPr>
      <w:outlineLvl w:val="1"/>
    </w:pPr>
    <w:rPr>
      <w:color w:val="8496B0" w:themeColor="text2" w:themeTint="99"/>
      <w:sz w:val="24"/>
    </w:r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  <w:rPr>
      <w:sz w:val="20"/>
    </w:rPr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 w:line="360" w:lineRule="auto"/>
    </w:pPr>
    <w:rPr>
      <w:rFonts w:ascii="Arial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827F6D"/>
    <w:pPr>
      <w:tabs>
        <w:tab w:val="right" w:leader="dot" w:pos="10790"/>
      </w:tabs>
      <w:spacing w:before="120" w:line="480" w:lineRule="auto"/>
    </w:pPr>
    <w:rPr>
      <w:b/>
      <w:bCs/>
      <w:i/>
      <w:iCs/>
      <w:sz w:val="24"/>
    </w:rPr>
  </w:style>
  <w:style w:type="paragraph" w:customStyle="1" w:styleId="HeadingNoTOC">
    <w:name w:val="Heading NoTOC"/>
    <w:basedOn w:val="Normal"/>
    <w:next w:val="Normal"/>
    <w:rsid w:val="001962A6"/>
    <w:pPr>
      <w:spacing w:before="240" w:line="360" w:lineRule="auto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 w:line="360" w:lineRule="auto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spacing w:before="120"/>
      <w:ind w:left="160"/>
    </w:pPr>
    <w:rPr>
      <w:b/>
      <w:bCs/>
      <w:sz w:val="22"/>
      <w:szCs w:val="22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1962A6"/>
    <w:pPr>
      <w:spacing w:before="240" w:line="360" w:lineRule="auto"/>
      <w:ind w:left="720"/>
      <w:contextualSpacing/>
    </w:pPr>
    <w:rPr>
      <w:rFonts w:ascii="Arial" w:hAnsi="Arial"/>
      <w:sz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sz w:val="20"/>
      <w:szCs w:val="20"/>
    </w:rPr>
  </w:style>
  <w:style w:type="paragraph" w:styleId="TOC4">
    <w:name w:val="toc 4"/>
    <w:basedOn w:val="Normal"/>
    <w:next w:val="Normal"/>
    <w:autoRedefine/>
    <w:semiHidden/>
    <w:unhideWhenUsed/>
    <w:rsid w:val="00E8348B"/>
    <w:pPr>
      <w:ind w:left="48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unhideWhenUsed/>
    <w:rsid w:val="00E8348B"/>
    <w:pPr>
      <w:ind w:left="64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unhideWhenUsed/>
    <w:rsid w:val="00E8348B"/>
    <w:pPr>
      <w:ind w:left="8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unhideWhenUsed/>
    <w:rsid w:val="00E8348B"/>
    <w:pPr>
      <w:ind w:left="96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unhideWhenUsed/>
    <w:rsid w:val="00E8348B"/>
    <w:pPr>
      <w:ind w:left="112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unhideWhenUsed/>
    <w:rsid w:val="00E8348B"/>
    <w:pPr>
      <w:ind w:left="1280"/>
    </w:pPr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C60B0A"/>
    <w:rPr>
      <w:rFonts w:ascii="Century Gothic" w:eastAsia="Calibri" w:hAnsi="Century Gothic"/>
      <w:b/>
      <w:caps/>
      <w:color w:val="44546A" w:themeColor="text2"/>
      <w:sz w:val="28"/>
    </w:rPr>
  </w:style>
  <w:style w:type="paragraph" w:styleId="Header">
    <w:name w:val="header"/>
    <w:basedOn w:val="Normal"/>
    <w:link w:val="Head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27FE5"/>
    <w:rPr>
      <w:rFonts w:asciiTheme="minorHAnsi" w:hAnsiTheme="minorHAnsi"/>
      <w:sz w:val="16"/>
      <w:szCs w:val="24"/>
    </w:rPr>
  </w:style>
  <w:style w:type="paragraph" w:styleId="Footer">
    <w:name w:val="footer"/>
    <w:basedOn w:val="Normal"/>
    <w:link w:val="FooterChar"/>
    <w:unhideWhenUsed/>
    <w:rsid w:val="00027F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27FE5"/>
    <w:rPr>
      <w:rFonts w:asciiTheme="minorHAnsi" w:hAnsiTheme="minorHAnsi"/>
      <w:sz w:val="16"/>
      <w:szCs w:val="24"/>
    </w:rPr>
  </w:style>
  <w:style w:type="paragraph" w:customStyle="1" w:styleId="TemplateTitle">
    <w:name w:val="Template 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paragraph" w:customStyle="1" w:styleId="TemplateTitle0">
    <w:name w:val="Template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character" w:styleId="PageNumber">
    <w:name w:val="page number"/>
    <w:basedOn w:val="DefaultParagraphFont"/>
    <w:semiHidden/>
    <w:unhideWhenUsed/>
    <w:rsid w:val="00BA1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yperlink" Target="https://deepai.org/machine-learning-model/text2img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lani\Downloads\ZYU\Assessments\Resources\Learner%20resources\Persona\IC-Buyer-Persona-Worksheet-9425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 xsi:nil="true"/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B13EB8-44E8-401C-A1E5-6A68E23AE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IC-Buyer-Persona-Worksheet-9425_WORD</Template>
  <TotalTime>769</TotalTime>
  <Pages>2</Pages>
  <Words>250</Words>
  <Characters>1462</Characters>
  <Application>Microsoft Office Word</Application>
  <DocSecurity>0</DocSecurity>
  <Lines>155</Lines>
  <Paragraphs>63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1679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Scattergood Aiden James</cp:lastModifiedBy>
  <cp:revision>183</cp:revision>
  <cp:lastPrinted>2018-04-15T17:50:00Z</cp:lastPrinted>
  <dcterms:created xsi:type="dcterms:W3CDTF">2021-08-06T08:02:00Z</dcterms:created>
  <dcterms:modified xsi:type="dcterms:W3CDTF">2026-03-11T04:15:00Z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