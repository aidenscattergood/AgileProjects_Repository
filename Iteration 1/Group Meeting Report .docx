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63EFF510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>Practical Project - Iteration 1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1"/>
        <w:gridCol w:w="4363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sdt>
            <w:sdtPr>
              <w:rPr>
                <w:rFonts w:asciiTheme="minorHAnsi" w:hAnsiTheme="minorHAnsi" w:cstheme="minorHAnsi"/>
              </w:rPr>
              <w:id w:val="2006626827"/>
              <w:placeholder>
                <w:docPart w:val="32AA0BDD74594E5B8E3C0642593BF53A"/>
              </w:placeholder>
              <w:temporary/>
              <w:showingPlcHdr/>
              <w15:appearance w15:val="hidden"/>
            </w:sdtPr>
            <w:sdtEndPr/>
            <w:sdtContent>
              <w:p w14:paraId="6A2C30AE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Date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Time"/>
              <w:tag w:val="Time"/>
              <w:id w:val="807176113"/>
              <w:placeholder>
                <w:docPart w:val="06DD4466C81A43C0A650633A1F70F607"/>
              </w:placeholder>
              <w:temporary/>
              <w:showingPlcHdr/>
              <w15:appearance w15:val="hidden"/>
            </w:sdtPr>
            <w:sdtEndPr/>
            <w:sdtContent>
              <w:p w14:paraId="3C5464D8" w14:textId="77777777" w:rsidR="00D62E01" w:rsidRPr="000547C0" w:rsidRDefault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Time</w:t>
                </w:r>
              </w:p>
            </w:sdtContent>
          </w:sdt>
          <w:sdt>
            <w:sdtPr>
              <w:rPr>
                <w:rFonts w:asciiTheme="minorHAnsi" w:hAnsiTheme="minorHAnsi" w:cstheme="minorHAnsi"/>
              </w:rPr>
              <w:alias w:val="Location"/>
              <w:tag w:val="Location"/>
              <w:id w:val="807176140"/>
              <w:placeholder>
                <w:docPart w:val="FD672872AC9641E29A63702A31684B36"/>
              </w:placeholder>
              <w:temporary/>
              <w:showingPlcHdr/>
              <w15:appearance w15:val="hidden"/>
            </w:sdtPr>
            <w:sdtEndPr/>
            <w:sdtContent>
              <w:p w14:paraId="0CAD7FF3" w14:textId="77777777" w:rsidR="002B2D13" w:rsidRPr="000547C0" w:rsidRDefault="00D62E01" w:rsidP="00D62E01">
                <w:pPr>
                  <w:pStyle w:val="Heading3"/>
                  <w:rPr>
                    <w:rFonts w:asciiTheme="minorHAnsi" w:hAnsiTheme="minorHAnsi" w:cstheme="minorHAnsi"/>
                  </w:rPr>
                </w:pPr>
                <w:r w:rsidRPr="000547C0">
                  <w:rPr>
                    <w:rFonts w:asciiTheme="minorHAnsi" w:hAnsiTheme="minorHAnsi" w:cstheme="minorHAnsi"/>
                  </w:rPr>
                  <w:t>Location</w:t>
                </w:r>
              </w:p>
            </w:sdtContent>
          </w:sdt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4214D74B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5C3EAB82" w:rsidR="002B2D13" w:rsidRPr="000547C0" w:rsidRDefault="00C83A2D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05C84AD9" w:rsidR="002B2D13" w:rsidRPr="000547C0" w:rsidRDefault="00F62BC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 Scattergood </w:t>
            </w:r>
          </w:p>
        </w:tc>
        <w:tc>
          <w:tcPr>
            <w:tcW w:w="1779" w:type="dxa"/>
          </w:tcPr>
          <w:p w14:paraId="2727D4AE" w14:textId="77777777" w:rsidR="002B2D13" w:rsidRPr="000547C0" w:rsidRDefault="00D64AE2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E23C08F" w:rsidR="002B2D13" w:rsidRPr="000547C0" w:rsidRDefault="00F62BCF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D64AE2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1080CC5A" w14:textId="78A9433D" w:rsidR="00212D56" w:rsidRDefault="00C83A2D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 </w:t>
            </w:r>
          </w:p>
          <w:p w14:paraId="02792DD1" w14:textId="77777777" w:rsidR="00C83A2D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Abby </w:t>
            </w:r>
          </w:p>
          <w:p w14:paraId="240AE26A" w14:textId="7A7514BB" w:rsidR="00955F61" w:rsidRPr="000547C0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Sarah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30842767" w:rsidR="00212D56" w:rsidRPr="000547C0" w:rsidRDefault="00955F61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N. 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D64AE2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37C222A4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955F61">
              <w:rPr>
                <w:rFonts w:cstheme="minorHAnsi"/>
              </w:rPr>
              <w:t xml:space="preserve">, 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2EDE499F" w14:textId="0F823350" w:rsidR="000547C0" w:rsidRPr="002C0851" w:rsidRDefault="001510E4" w:rsidP="002C0851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Stakeholders register within iteration one</w:t>
            </w:r>
            <w:r w:rsidR="00ED64EC">
              <w:rPr>
                <w:rFonts w:cstheme="minorHAnsi"/>
              </w:rPr>
              <w:t>.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0C365497" w:rsidR="002B2D13" w:rsidRPr="000547C0" w:rsidRDefault="00CD2681">
            <w:pPr>
              <w:rPr>
                <w:rFonts w:cstheme="minorHAnsi"/>
              </w:rPr>
            </w:pPr>
            <w:r>
              <w:rPr>
                <w:rFonts w:cstheme="minorHAnsi"/>
              </w:rPr>
              <w:t>Meeting introduction.</w:t>
            </w:r>
          </w:p>
        </w:tc>
        <w:tc>
          <w:tcPr>
            <w:tcW w:w="1324" w:type="dxa"/>
          </w:tcPr>
          <w:p w14:paraId="0938B73C" w14:textId="77777777" w:rsidR="002B2D13" w:rsidRPr="000547C0" w:rsidRDefault="00D64AE2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70C1245D" w:rsidR="002B2D13" w:rsidRPr="000547C0" w:rsidRDefault="00CD268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Abby </w:t>
            </w:r>
          </w:p>
        </w:tc>
      </w:tr>
    </w:tbl>
    <w:p w14:paraId="674793E3" w14:textId="77777777" w:rsidR="002B2D13" w:rsidRPr="000547C0" w:rsidRDefault="00D64AE2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4F25F61C" w:rsidR="002B2D13" w:rsidRPr="000547C0" w:rsidRDefault="00F00BE4">
      <w:pPr>
        <w:rPr>
          <w:rFonts w:cstheme="minorHAnsi"/>
        </w:rPr>
      </w:pPr>
      <w:r>
        <w:rPr>
          <w:rFonts w:cstheme="minorHAnsi"/>
        </w:rPr>
        <w:t>Discuss the class, topics and meeting</w:t>
      </w:r>
      <w:r w:rsidR="003110B9">
        <w:rPr>
          <w:rFonts w:cstheme="minorHAnsi"/>
        </w:rPr>
        <w:t>s</w:t>
      </w:r>
      <w:r>
        <w:rPr>
          <w:rFonts w:cstheme="minorHAnsi"/>
        </w:rPr>
        <w:t xml:space="preserve"> </w:t>
      </w:r>
      <w:r w:rsidR="003110B9">
        <w:rPr>
          <w:rFonts w:cstheme="minorHAnsi"/>
        </w:rPr>
        <w:t xml:space="preserve">etiquette </w:t>
      </w:r>
    </w:p>
    <w:p w14:paraId="109ADBA9" w14:textId="77777777" w:rsidR="002B2D13" w:rsidRPr="000547C0" w:rsidRDefault="00D64AE2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492FF471" w14:textId="7B784C4F" w:rsidR="00ED64EC" w:rsidRPr="000547C0" w:rsidRDefault="00177485">
      <w:pPr>
        <w:rPr>
          <w:rFonts w:cstheme="minorHAnsi"/>
        </w:rPr>
      </w:pPr>
      <w:r>
        <w:rPr>
          <w:rFonts w:cstheme="minorHAnsi"/>
        </w:rPr>
        <w:t xml:space="preserve">This meeting successfully addressed and </w:t>
      </w:r>
      <w:r w:rsidR="003110B9">
        <w:rPr>
          <w:rFonts w:cstheme="minorHAnsi"/>
        </w:rPr>
        <w:t xml:space="preserve">informed </w:t>
      </w:r>
      <w:r w:rsidR="002D04E1">
        <w:rPr>
          <w:rFonts w:cstheme="minorHAnsi"/>
        </w:rPr>
        <w:t xml:space="preserve">each member of the </w:t>
      </w:r>
      <w:r w:rsidR="00A976DE">
        <w:rPr>
          <w:rFonts w:cstheme="minorHAnsi"/>
        </w:rPr>
        <w:t>restorability’s</w:t>
      </w:r>
      <w:r w:rsidR="002D04E1">
        <w:rPr>
          <w:rFonts w:cstheme="minorHAnsi"/>
        </w:rPr>
        <w:t xml:space="preserve"> needed within meetings.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4536"/>
        <w:gridCol w:w="2543"/>
        <w:gridCol w:w="1669"/>
        <w:gridCol w:w="1476"/>
      </w:tblGrid>
      <w:tr w:rsidR="003A2246" w:rsidRPr="000547C0" w14:paraId="64796EF8" w14:textId="241FF29E" w:rsidTr="00575D7C">
        <w:trPr>
          <w:tblHeader/>
        </w:trPr>
        <w:tc>
          <w:tcPr>
            <w:tcW w:w="4536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3A2246" w:rsidRPr="000547C0" w:rsidRDefault="00D64AE2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288181BBC96742119672F91D10C0868F"/>
                </w:placeholder>
                <w:temporary/>
                <w:showingPlcHdr/>
                <w15:appearance w15:val="hidden"/>
              </w:sdtPr>
              <w:sdtEndPr/>
              <w:sdtContent>
                <w:r w:rsidR="003A2246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2543" w:type="dxa"/>
            <w:vAlign w:val="bottom"/>
          </w:tcPr>
          <w:p w14:paraId="19E8574F" w14:textId="77777777" w:rsidR="003A2246" w:rsidRPr="000547C0" w:rsidRDefault="00D64AE2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E556F9D891BD413393E34469689177D6"/>
                </w:placeholder>
                <w:temporary/>
                <w:showingPlcHdr/>
                <w15:appearance w15:val="hidden"/>
              </w:sdtPr>
              <w:sdtEndPr/>
              <w:sdtContent>
                <w:r w:rsidR="003A2246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669" w:type="dxa"/>
            <w:vAlign w:val="bottom"/>
          </w:tcPr>
          <w:p w14:paraId="016A422D" w14:textId="77777777" w:rsidR="003A2246" w:rsidRPr="000547C0" w:rsidRDefault="00D64AE2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DDA3C63057904DAFA534BC68043A656A"/>
                </w:placeholder>
                <w:temporary/>
                <w:showingPlcHdr/>
                <w15:appearance w15:val="hidden"/>
              </w:sdtPr>
              <w:sdtEndPr/>
              <w:sdtContent>
                <w:r w:rsidR="003A2246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  <w:tc>
          <w:tcPr>
            <w:tcW w:w="1476" w:type="dxa"/>
          </w:tcPr>
          <w:p w14:paraId="78AB5A75" w14:textId="77777777" w:rsidR="003A2246" w:rsidRDefault="003A2246" w:rsidP="00D60069">
            <w:pPr>
              <w:pStyle w:val="Heading2"/>
              <w:rPr>
                <w:rFonts w:asciiTheme="minorHAnsi" w:hAnsiTheme="minorHAnsi" w:cstheme="minorHAnsi"/>
              </w:rPr>
            </w:pPr>
          </w:p>
        </w:tc>
      </w:tr>
      <w:tr w:rsidR="003A2246" w:rsidRPr="000547C0" w14:paraId="2C2FD9BB" w14:textId="68AB9BE4" w:rsidTr="00575D7C">
        <w:tc>
          <w:tcPr>
            <w:tcW w:w="4536" w:type="dxa"/>
          </w:tcPr>
          <w:p w14:paraId="21A309E5" w14:textId="54F0EDE6" w:rsidR="003A2246" w:rsidRPr="000547C0" w:rsidRDefault="002D04E1" w:rsidP="00D60069">
            <w:pPr>
              <w:pStyle w:val="ListBullet"/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2543" w:type="dxa"/>
          </w:tcPr>
          <w:p w14:paraId="06BF676B" w14:textId="2D29AA40" w:rsidR="00A976DE" w:rsidRPr="000547C0" w:rsidRDefault="00A976DE" w:rsidP="00D60069">
            <w:pPr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1669" w:type="dxa"/>
          </w:tcPr>
          <w:p w14:paraId="77EF2373" w14:textId="4E4B0598" w:rsidR="003A2246" w:rsidRPr="000547C0" w:rsidRDefault="00A976DE" w:rsidP="00D60069">
            <w:pPr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1476" w:type="dxa"/>
          </w:tcPr>
          <w:p w14:paraId="1A88601C" w14:textId="77777777" w:rsidR="003A2246" w:rsidRDefault="003A2246" w:rsidP="00D60069">
            <w:pPr>
              <w:rPr>
                <w:rFonts w:cstheme="minorHAnsi"/>
              </w:rPr>
            </w:pPr>
          </w:p>
        </w:tc>
      </w:tr>
      <w:tr w:rsidR="00575D7C" w:rsidRPr="000547C0" w14:paraId="2FF9C7BF" w14:textId="79A177AC" w:rsidTr="00575D7C">
        <w:tc>
          <w:tcPr>
            <w:tcW w:w="4536" w:type="dxa"/>
          </w:tcPr>
          <w:p w14:paraId="42C0A497" w14:textId="444B32CD" w:rsidR="00575D7C" w:rsidRPr="000547C0" w:rsidRDefault="002D04E1" w:rsidP="00575D7C">
            <w:pPr>
              <w:pStyle w:val="ListBullet"/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2543" w:type="dxa"/>
          </w:tcPr>
          <w:p w14:paraId="7376FD88" w14:textId="0ACBB1AD" w:rsidR="00575D7C" w:rsidRPr="000547C0" w:rsidRDefault="00A976DE" w:rsidP="00575D7C">
            <w:pPr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1669" w:type="dxa"/>
          </w:tcPr>
          <w:p w14:paraId="36E951F4" w14:textId="06B3E454" w:rsidR="00575D7C" w:rsidRPr="000547C0" w:rsidRDefault="00A976DE" w:rsidP="00575D7C">
            <w:pPr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1476" w:type="dxa"/>
          </w:tcPr>
          <w:p w14:paraId="4278F16D" w14:textId="77777777" w:rsidR="00575D7C" w:rsidRDefault="00575D7C" w:rsidP="00575D7C">
            <w:pPr>
              <w:rPr>
                <w:rFonts w:cstheme="minorHAnsi"/>
              </w:rPr>
            </w:pPr>
          </w:p>
        </w:tc>
      </w:tr>
      <w:tr w:rsidR="00575D7C" w:rsidRPr="000547C0" w14:paraId="15EF0BA1" w14:textId="60C89BD1" w:rsidTr="00575D7C">
        <w:tc>
          <w:tcPr>
            <w:tcW w:w="4536" w:type="dxa"/>
            <w:tcMar>
              <w:bottom w:w="288" w:type="dxa"/>
            </w:tcMar>
          </w:tcPr>
          <w:p w14:paraId="1C70B684" w14:textId="3CA814C4" w:rsidR="00575D7C" w:rsidRPr="000547C0" w:rsidRDefault="002D04E1" w:rsidP="00575D7C">
            <w:pPr>
              <w:pStyle w:val="ListBullet"/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2543" w:type="dxa"/>
            <w:tcMar>
              <w:bottom w:w="288" w:type="dxa"/>
            </w:tcMar>
          </w:tcPr>
          <w:p w14:paraId="2B16AE69" w14:textId="6A1F0E0D" w:rsidR="00575D7C" w:rsidRPr="000547C0" w:rsidRDefault="00A976DE" w:rsidP="00575D7C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N.a</w:t>
            </w:r>
          </w:p>
        </w:tc>
        <w:tc>
          <w:tcPr>
            <w:tcW w:w="1669" w:type="dxa"/>
            <w:tcMar>
              <w:bottom w:w="288" w:type="dxa"/>
            </w:tcMar>
          </w:tcPr>
          <w:p w14:paraId="202DBE6C" w14:textId="13F813A0" w:rsidR="00575D7C" w:rsidRPr="000547C0" w:rsidRDefault="00A976DE" w:rsidP="00575D7C">
            <w:pPr>
              <w:spacing w:after="80"/>
              <w:rPr>
                <w:rFonts w:cstheme="minorHAnsi"/>
              </w:rPr>
            </w:pPr>
            <w:proofErr w:type="gramStart"/>
            <w:r>
              <w:rPr>
                <w:rFonts w:cstheme="minorHAnsi"/>
              </w:rPr>
              <w:t>N.a</w:t>
            </w:r>
            <w:proofErr w:type="gramEnd"/>
          </w:p>
        </w:tc>
        <w:tc>
          <w:tcPr>
            <w:tcW w:w="1476" w:type="dxa"/>
          </w:tcPr>
          <w:p w14:paraId="0B0E90B9" w14:textId="77777777" w:rsidR="00575D7C" w:rsidRDefault="00575D7C" w:rsidP="00575D7C">
            <w:pPr>
              <w:rPr>
                <w:rFonts w:cstheme="minorHAnsi"/>
              </w:rPr>
            </w:pP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5974DE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5974DE" w:rsidRPr="000547C0" w:rsidRDefault="005974DE" w:rsidP="005974DE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518FA0F3" w:rsidR="005974DE" w:rsidRPr="000547C0" w:rsidRDefault="005974DE" w:rsidP="005974DE">
            <w:pPr>
              <w:rPr>
                <w:rFonts w:cstheme="minorHAnsi"/>
              </w:rPr>
            </w:pPr>
            <w:r>
              <w:rPr>
                <w:rFonts w:cstheme="minorHAnsi"/>
              </w:rPr>
              <w:t>Stakeholders register within iteration one.</w:t>
            </w:r>
          </w:p>
        </w:tc>
        <w:tc>
          <w:tcPr>
            <w:tcW w:w="1324" w:type="dxa"/>
          </w:tcPr>
          <w:p w14:paraId="4091F5A5" w14:textId="77777777" w:rsidR="005974DE" w:rsidRPr="000547C0" w:rsidRDefault="00D64AE2" w:rsidP="005974DE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F16A248711FF4E96B2511870C7B9C020"/>
                </w:placeholder>
                <w:temporary/>
                <w:showingPlcHdr/>
                <w15:appearance w15:val="hidden"/>
              </w:sdtPr>
              <w:sdtEndPr/>
              <w:sdtContent>
                <w:r w:rsidR="005974DE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7EC5F400" w:rsidR="005974DE" w:rsidRPr="000547C0" w:rsidRDefault="009A5D0D" w:rsidP="005974DE">
            <w:pPr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</w:tr>
    </w:tbl>
    <w:p w14:paraId="678F69FE" w14:textId="77777777" w:rsidR="00D62E01" w:rsidRPr="000547C0" w:rsidRDefault="00D64AE2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793E7280" w:rsidR="00D62E01" w:rsidRPr="000547C0" w:rsidRDefault="005974DE" w:rsidP="00D62E01">
      <w:pPr>
        <w:rPr>
          <w:rFonts w:cstheme="minorHAnsi"/>
        </w:rPr>
      </w:pPr>
      <w:r>
        <w:rPr>
          <w:rFonts w:cstheme="minorHAnsi"/>
        </w:rPr>
        <w:t>The roles taken and assigned, on the Stakeholders Register</w:t>
      </w:r>
    </w:p>
    <w:p w14:paraId="1804FCAD" w14:textId="77777777" w:rsidR="00D62E01" w:rsidRPr="000547C0" w:rsidRDefault="00D64AE2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15E138EB" w:rsidR="00D62E01" w:rsidRPr="000547C0" w:rsidRDefault="005974DE" w:rsidP="00D62E01">
      <w:pPr>
        <w:rPr>
          <w:rFonts w:cstheme="minorHAnsi"/>
        </w:rPr>
      </w:pPr>
      <w:r>
        <w:rPr>
          <w:rFonts w:cstheme="minorHAnsi"/>
        </w:rPr>
        <w:t>This meeting successfully addressed and assigned roles to on the Stakeholders Register within iteration one.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D64AE2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D64AE2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D64AE2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5974DE" w:rsidRPr="000547C0" w14:paraId="2608428A" w14:textId="77777777" w:rsidTr="00284200">
        <w:tc>
          <w:tcPr>
            <w:tcW w:w="5310" w:type="dxa"/>
          </w:tcPr>
          <w:p w14:paraId="71336E69" w14:textId="5387BA14" w:rsidR="005974DE" w:rsidRPr="000547C0" w:rsidRDefault="005974DE" w:rsidP="005974D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Create stake holder register </w:t>
            </w:r>
          </w:p>
        </w:tc>
        <w:tc>
          <w:tcPr>
            <w:tcW w:w="3060" w:type="dxa"/>
          </w:tcPr>
          <w:p w14:paraId="5D1FAAC7" w14:textId="5C80DEBC" w:rsidR="005974DE" w:rsidRPr="000547C0" w:rsidRDefault="005974DE" w:rsidP="005974D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854" w:type="dxa"/>
          </w:tcPr>
          <w:p w14:paraId="22E77F38" w14:textId="788F79C3" w:rsidR="005974DE" w:rsidRPr="000547C0" w:rsidRDefault="005974DE" w:rsidP="005974D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29/02/2026</w:t>
            </w:r>
          </w:p>
        </w:tc>
      </w:tr>
      <w:tr w:rsidR="005974DE" w:rsidRPr="000547C0" w14:paraId="1AAD7927" w14:textId="77777777" w:rsidTr="00284200">
        <w:tc>
          <w:tcPr>
            <w:tcW w:w="5310" w:type="dxa"/>
          </w:tcPr>
          <w:p w14:paraId="25ED6EA4" w14:textId="17130D8F" w:rsidR="005974DE" w:rsidRPr="000547C0" w:rsidRDefault="005974DE" w:rsidP="005974D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Identify stake holders</w:t>
            </w:r>
          </w:p>
        </w:tc>
        <w:tc>
          <w:tcPr>
            <w:tcW w:w="3060" w:type="dxa"/>
          </w:tcPr>
          <w:p w14:paraId="20BA607F" w14:textId="6C6411D3" w:rsidR="005974DE" w:rsidRPr="000547C0" w:rsidRDefault="005974DE" w:rsidP="005974D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Aiden, Abby, Sarah</w:t>
            </w:r>
          </w:p>
        </w:tc>
        <w:tc>
          <w:tcPr>
            <w:tcW w:w="1854" w:type="dxa"/>
          </w:tcPr>
          <w:p w14:paraId="2914B697" w14:textId="3F8035B9" w:rsidR="005974DE" w:rsidRPr="000547C0" w:rsidRDefault="005974DE" w:rsidP="005974D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29/02/2026</w:t>
            </w:r>
          </w:p>
        </w:tc>
      </w:tr>
      <w:tr w:rsidR="005974DE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0C65C22A" w:rsidR="005974DE" w:rsidRPr="000547C0" w:rsidRDefault="005974DE" w:rsidP="005974D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Populate stake holder register with stakeholders.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5D6F6FA1" w:rsidR="005974DE" w:rsidRPr="000547C0" w:rsidRDefault="005974DE" w:rsidP="005974D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Aiden, Abby, Sarah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6B3FD135" w:rsidR="005974DE" w:rsidRPr="000547C0" w:rsidRDefault="005974DE" w:rsidP="005974D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29/02/2026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37F9CA5" w14:textId="77777777" w:rsidTr="006344A8">
        <w:tc>
          <w:tcPr>
            <w:tcW w:w="1620" w:type="dxa"/>
          </w:tcPr>
          <w:p w14:paraId="7707E20D" w14:textId="4F6F6A1E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Agenda Item 3:</w:t>
            </w:r>
          </w:p>
        </w:tc>
        <w:tc>
          <w:tcPr>
            <w:tcW w:w="4970" w:type="dxa"/>
          </w:tcPr>
          <w:p w14:paraId="0477FAA5" w14:textId="3E468CBD" w:rsidR="00D62E01" w:rsidRPr="000547C0" w:rsidRDefault="00C03F6A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B048E0">
              <w:rPr>
                <w:rFonts w:cstheme="minorHAnsi"/>
              </w:rPr>
              <w:t>Introducing</w:t>
            </w:r>
            <w:r w:rsidR="00EA7361">
              <w:rPr>
                <w:rFonts w:cstheme="minorHAnsi"/>
              </w:rPr>
              <w:t xml:space="preserve"> future topic (</w:t>
            </w:r>
            <w:r w:rsidR="00B048E0">
              <w:rPr>
                <w:rFonts w:cstheme="minorHAnsi"/>
              </w:rPr>
              <w:t>3 persona’s)</w:t>
            </w:r>
          </w:p>
        </w:tc>
        <w:tc>
          <w:tcPr>
            <w:tcW w:w="1324" w:type="dxa"/>
          </w:tcPr>
          <w:p w14:paraId="09D75167" w14:textId="77777777" w:rsidR="00D62E01" w:rsidRPr="000547C0" w:rsidRDefault="00D64AE2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65931208"/>
                <w:placeholder>
                  <w:docPart w:val="B6D234FE28B445DAA3C6EFECE087D8B9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245A9E82" w14:textId="2B34E97A" w:rsidR="00D62E01" w:rsidRPr="000547C0" w:rsidRDefault="00B048E0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Sarah</w:t>
            </w:r>
          </w:p>
        </w:tc>
      </w:tr>
    </w:tbl>
    <w:p w14:paraId="11A9415B" w14:textId="77777777" w:rsidR="00D62E01" w:rsidRPr="000547C0" w:rsidRDefault="00D64AE2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98801915"/>
          <w:placeholder>
            <w:docPart w:val="88E2139510F74C30AACECAF3F25D4FF8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253D0A9D" w14:textId="0A7D480C" w:rsidR="00D62E01" w:rsidRPr="000547C0" w:rsidRDefault="00B048E0" w:rsidP="00D62E01">
      <w:pPr>
        <w:rPr>
          <w:rFonts w:cstheme="minorHAnsi"/>
        </w:rPr>
      </w:pPr>
      <w:r>
        <w:rPr>
          <w:rFonts w:cstheme="minorHAnsi"/>
        </w:rPr>
        <w:t xml:space="preserve">Introduction to </w:t>
      </w:r>
      <w:r w:rsidR="00F67683">
        <w:rPr>
          <w:rFonts w:cstheme="minorHAnsi"/>
        </w:rPr>
        <w:t>the 3 personas future topic</w:t>
      </w:r>
    </w:p>
    <w:p w14:paraId="31CCF89C" w14:textId="77777777" w:rsidR="00D62E01" w:rsidRPr="000547C0" w:rsidRDefault="00D64AE2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388485399"/>
          <w:placeholder>
            <w:docPart w:val="141A0C9745484EBEA960F75D7B55760F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F6A4EC4" w14:textId="36524F6A" w:rsidR="00D62E01" w:rsidRPr="000547C0" w:rsidRDefault="00F67683" w:rsidP="00D62E01">
      <w:pPr>
        <w:rPr>
          <w:rFonts w:cstheme="minorHAnsi"/>
        </w:rPr>
      </w:pPr>
      <w:r>
        <w:rPr>
          <w:rFonts w:cstheme="minorHAnsi"/>
        </w:rPr>
        <w:t>Successfully introduced and</w:t>
      </w:r>
      <w:r w:rsidR="00E022E7">
        <w:rPr>
          <w:rFonts w:cstheme="minorHAnsi"/>
        </w:rPr>
        <w:t xml:space="preserve"> created an understanding of 3 personas future topic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BCA5033" w14:textId="77777777" w:rsidTr="001E0877">
        <w:trPr>
          <w:tblHeader/>
        </w:trPr>
        <w:tc>
          <w:tcPr>
            <w:tcW w:w="5310" w:type="dxa"/>
            <w:vAlign w:val="bottom"/>
          </w:tcPr>
          <w:p w14:paraId="4C5C83BA" w14:textId="77777777" w:rsidR="00D60069" w:rsidRPr="000547C0" w:rsidRDefault="00D64AE2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74389350"/>
                <w:placeholder>
                  <w:docPart w:val="A82DC51831904288A11B8FC94B4602E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14365E33" w14:textId="77777777" w:rsidR="00D60069" w:rsidRPr="000547C0" w:rsidRDefault="00D64AE2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996212571"/>
                <w:placeholder>
                  <w:docPart w:val="4AF9547855344CFAB2BD5E243F5CE1ED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04C88606" w14:textId="77777777" w:rsidR="00D60069" w:rsidRPr="000547C0" w:rsidRDefault="00D64AE2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29936015"/>
                <w:placeholder>
                  <w:docPart w:val="2C63680D237D42529DC89F4948355EE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A12B0B" w:rsidRPr="000547C0" w14:paraId="2FED4EEC" w14:textId="77777777" w:rsidTr="00284200">
        <w:tc>
          <w:tcPr>
            <w:tcW w:w="5310" w:type="dxa"/>
          </w:tcPr>
          <w:p w14:paraId="3B737AF6" w14:textId="003FD297" w:rsidR="00A12B0B" w:rsidRPr="000547C0" w:rsidRDefault="00A12B0B" w:rsidP="00A12B0B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Read material on future topic</w:t>
            </w:r>
          </w:p>
        </w:tc>
        <w:tc>
          <w:tcPr>
            <w:tcW w:w="3060" w:type="dxa"/>
          </w:tcPr>
          <w:p w14:paraId="5840FF51" w14:textId="26E14C82" w:rsidR="00A12B0B" w:rsidRPr="000547C0" w:rsidRDefault="00A12B0B" w:rsidP="00A12B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Aiden, Abby, Sarah</w:t>
            </w:r>
          </w:p>
        </w:tc>
        <w:tc>
          <w:tcPr>
            <w:tcW w:w="1854" w:type="dxa"/>
          </w:tcPr>
          <w:p w14:paraId="508F98FF" w14:textId="153BF323" w:rsidR="00A12B0B" w:rsidRPr="000547C0" w:rsidRDefault="00736F77" w:rsidP="00A12B0B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2/03/2026</w:t>
            </w:r>
          </w:p>
        </w:tc>
      </w:tr>
      <w:tr w:rsidR="00A12B0B" w:rsidRPr="000547C0" w14:paraId="2F7DEA09" w14:textId="77777777" w:rsidTr="00284200">
        <w:tc>
          <w:tcPr>
            <w:tcW w:w="5310" w:type="dxa"/>
          </w:tcPr>
          <w:p w14:paraId="3DF976DF" w14:textId="6FC8156F" w:rsidR="00A12B0B" w:rsidRPr="000547C0" w:rsidRDefault="00A12B0B" w:rsidP="00A12B0B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  <w:rPr>
                <w:rFonts w:cstheme="minorHAnsi"/>
              </w:rPr>
            </w:pPr>
          </w:p>
        </w:tc>
        <w:tc>
          <w:tcPr>
            <w:tcW w:w="3060" w:type="dxa"/>
          </w:tcPr>
          <w:p w14:paraId="26521943" w14:textId="63761BFA" w:rsidR="00A12B0B" w:rsidRPr="000547C0" w:rsidRDefault="00A12B0B" w:rsidP="00A12B0B">
            <w:pPr>
              <w:spacing w:after="80"/>
              <w:rPr>
                <w:rFonts w:cstheme="minorHAnsi"/>
              </w:rPr>
            </w:pPr>
          </w:p>
        </w:tc>
        <w:tc>
          <w:tcPr>
            <w:tcW w:w="1854" w:type="dxa"/>
          </w:tcPr>
          <w:p w14:paraId="369FE76C" w14:textId="29B01D8F" w:rsidR="00A12B0B" w:rsidRPr="000547C0" w:rsidRDefault="00A12B0B" w:rsidP="00A12B0B">
            <w:pPr>
              <w:spacing w:after="80"/>
              <w:rPr>
                <w:rFonts w:cstheme="minorHAnsi"/>
              </w:rPr>
            </w:pPr>
          </w:p>
        </w:tc>
      </w:tr>
      <w:tr w:rsidR="00A12B0B" w:rsidRPr="000547C0" w14:paraId="6F0B7BC3" w14:textId="77777777" w:rsidTr="00284200">
        <w:tc>
          <w:tcPr>
            <w:tcW w:w="5310" w:type="dxa"/>
            <w:tcMar>
              <w:bottom w:w="288" w:type="dxa"/>
            </w:tcMar>
          </w:tcPr>
          <w:p w14:paraId="0C881FE8" w14:textId="4849A3CB" w:rsidR="00A12B0B" w:rsidRPr="000547C0" w:rsidRDefault="00A12B0B" w:rsidP="00A12B0B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</w:tc>
        <w:tc>
          <w:tcPr>
            <w:tcW w:w="3060" w:type="dxa"/>
            <w:tcMar>
              <w:bottom w:w="288" w:type="dxa"/>
            </w:tcMar>
          </w:tcPr>
          <w:p w14:paraId="5D3CC971" w14:textId="3DE0AEB9" w:rsidR="00A12B0B" w:rsidRPr="000547C0" w:rsidRDefault="00A12B0B" w:rsidP="00A12B0B">
            <w:pPr>
              <w:spacing w:after="80"/>
              <w:rPr>
                <w:rFonts w:cstheme="minorHAnsi"/>
              </w:rPr>
            </w:pPr>
          </w:p>
        </w:tc>
        <w:tc>
          <w:tcPr>
            <w:tcW w:w="1854" w:type="dxa"/>
            <w:tcMar>
              <w:bottom w:w="288" w:type="dxa"/>
            </w:tcMar>
          </w:tcPr>
          <w:p w14:paraId="0008DCCE" w14:textId="4BD7C4FC" w:rsidR="00A12B0B" w:rsidRPr="000547C0" w:rsidRDefault="00A12B0B" w:rsidP="00A12B0B">
            <w:pPr>
              <w:spacing w:after="80"/>
              <w:rPr>
                <w:rFonts w:cstheme="minorHAnsi"/>
              </w:rPr>
            </w:pPr>
          </w:p>
        </w:tc>
      </w:tr>
    </w:tbl>
    <w:p w14:paraId="2697D922" w14:textId="77777777" w:rsidR="002B2D13" w:rsidRPr="000547C0" w:rsidRDefault="00D64AE2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BC81F59" w14:textId="77777777" w:rsidR="002B2D13" w:rsidRPr="000547C0" w:rsidRDefault="00D64AE2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Resources:</w:t>
          </w:r>
        </w:sdtContent>
      </w:sdt>
    </w:p>
    <w:sdt>
      <w:sdtPr>
        <w:rPr>
          <w:rFonts w:cstheme="minorHAnsi"/>
        </w:rPr>
        <w:id w:val="-1742867320"/>
        <w:placeholder>
          <w:docPart w:val="F37C3BDA72B44BD7A382E5B448BB3E78"/>
        </w:placeholder>
        <w:temporary/>
        <w:showingPlcHdr/>
        <w15:appearance w15:val="hidden"/>
      </w:sdtPr>
      <w:sdtEndPr/>
      <w:sdtContent>
        <w:p w14:paraId="07676790" w14:textId="77777777" w:rsidR="002B2D13" w:rsidRPr="000547C0" w:rsidRDefault="006344A8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resources here.</w:t>
          </w:r>
        </w:p>
      </w:sdtContent>
    </w:sdt>
    <w:p w14:paraId="3CD0098F" w14:textId="61EBDF0E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sdt>
      <w:sdtPr>
        <w:rPr>
          <w:rFonts w:cstheme="minorHAnsi"/>
        </w:rPr>
        <w:id w:val="1712002868"/>
        <w:placeholder>
          <w:docPart w:val="E9F3DDC509AD4BFFA4CCDE1FCF3F4DCF"/>
        </w:placeholder>
        <w:temporary/>
        <w:showingPlcHdr/>
        <w15:appearance w15:val="hidden"/>
      </w:sdtPr>
      <w:sdtEndPr/>
      <w:sdtContent>
        <w:p w14:paraId="140B9928" w14:textId="77777777" w:rsidR="00212D56" w:rsidRPr="000547C0" w:rsidRDefault="00212D56" w:rsidP="00212D56">
          <w:pPr>
            <w:rPr>
              <w:rFonts w:cstheme="minorHAnsi"/>
            </w:rPr>
          </w:pPr>
          <w:r w:rsidRPr="000547C0">
            <w:rPr>
              <w:rFonts w:cstheme="minorHAnsi"/>
            </w:rPr>
            <w:t>Enter any special notes here.</w:t>
          </w:r>
        </w:p>
      </w:sdtContent>
    </w:sdt>
    <w:p w14:paraId="1C4E2CA6" w14:textId="7FE0182E" w:rsidR="00212D56" w:rsidRPr="000547C0" w:rsidRDefault="00212D56">
      <w:pPr>
        <w:rPr>
          <w:rFonts w:cstheme="minorHAnsi"/>
        </w:rPr>
      </w:pPr>
    </w:p>
    <w:p w14:paraId="530C9891" w14:textId="4BDD5A4D" w:rsidR="000547C0" w:rsidRPr="000547C0" w:rsidRDefault="000547C0">
      <w:pPr>
        <w:rPr>
          <w:rFonts w:cstheme="minorHAnsi"/>
        </w:rPr>
      </w:pPr>
    </w:p>
    <w:p w14:paraId="0A3F6814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3D88889B" w14:textId="77777777" w:rsidR="000547C0" w:rsidRPr="000547C0" w:rsidRDefault="000547C0" w:rsidP="000547C0">
      <w:pPr>
        <w:pStyle w:val="NoSpacing"/>
        <w:rPr>
          <w:rFonts w:asciiTheme="minorHAnsi" w:hAnsiTheme="minorHAnsi" w:cstheme="minorHAnsi"/>
        </w:rPr>
      </w:pPr>
    </w:p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3C8A" w14:textId="77777777" w:rsidR="00D64AE2" w:rsidRDefault="00D64AE2">
      <w:pPr>
        <w:spacing w:before="0" w:after="0"/>
      </w:pPr>
      <w:r>
        <w:separator/>
      </w:r>
    </w:p>
  </w:endnote>
  <w:endnote w:type="continuationSeparator" w:id="0">
    <w:p w14:paraId="63921557" w14:textId="77777777" w:rsidR="00D64AE2" w:rsidRDefault="00D64AE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DBE1" w14:textId="77777777" w:rsidR="00D64AE2" w:rsidRDefault="00D64AE2">
      <w:pPr>
        <w:spacing w:before="0" w:after="0"/>
      </w:pPr>
      <w:r>
        <w:separator/>
      </w:r>
    </w:p>
  </w:footnote>
  <w:footnote w:type="continuationSeparator" w:id="0">
    <w:p w14:paraId="3D85F19B" w14:textId="77777777" w:rsidR="00D64AE2" w:rsidRDefault="00D64AE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D68E8A4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50452397">
    <w:abstractNumId w:val="3"/>
  </w:num>
  <w:num w:numId="2" w16cid:durableId="1886022695">
    <w:abstractNumId w:val="4"/>
  </w:num>
  <w:num w:numId="3" w16cid:durableId="1581526668">
    <w:abstractNumId w:val="1"/>
  </w:num>
  <w:num w:numId="4" w16cid:durableId="675419855">
    <w:abstractNumId w:val="0"/>
  </w:num>
  <w:num w:numId="5" w16cid:durableId="163320177">
    <w:abstractNumId w:val="1"/>
    <w:lvlOverride w:ilvl="0">
      <w:startOverride w:val="1"/>
    </w:lvlOverride>
  </w:num>
  <w:num w:numId="6" w16cid:durableId="689837757">
    <w:abstractNumId w:val="1"/>
    <w:lvlOverride w:ilvl="0">
      <w:startOverride w:val="1"/>
    </w:lvlOverride>
  </w:num>
  <w:num w:numId="7" w16cid:durableId="2143573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13E0B"/>
    <w:rsid w:val="000411B1"/>
    <w:rsid w:val="000500FA"/>
    <w:rsid w:val="000547C0"/>
    <w:rsid w:val="00074C07"/>
    <w:rsid w:val="000828BE"/>
    <w:rsid w:val="00086771"/>
    <w:rsid w:val="000A7C4A"/>
    <w:rsid w:val="000D62A4"/>
    <w:rsid w:val="000F6ABB"/>
    <w:rsid w:val="001510E4"/>
    <w:rsid w:val="001761B7"/>
    <w:rsid w:val="00177485"/>
    <w:rsid w:val="001C4533"/>
    <w:rsid w:val="001E0877"/>
    <w:rsid w:val="001E0D07"/>
    <w:rsid w:val="001F2F12"/>
    <w:rsid w:val="0020000C"/>
    <w:rsid w:val="00212D56"/>
    <w:rsid w:val="002B2D13"/>
    <w:rsid w:val="002C0851"/>
    <w:rsid w:val="002D04E1"/>
    <w:rsid w:val="003110B9"/>
    <w:rsid w:val="00326E60"/>
    <w:rsid w:val="0033014E"/>
    <w:rsid w:val="0034721D"/>
    <w:rsid w:val="003A2246"/>
    <w:rsid w:val="003A58B1"/>
    <w:rsid w:val="003D569E"/>
    <w:rsid w:val="003D5BF7"/>
    <w:rsid w:val="003D5D47"/>
    <w:rsid w:val="003F257D"/>
    <w:rsid w:val="00491054"/>
    <w:rsid w:val="004F7189"/>
    <w:rsid w:val="005216E1"/>
    <w:rsid w:val="00526026"/>
    <w:rsid w:val="0054322E"/>
    <w:rsid w:val="00575D7C"/>
    <w:rsid w:val="005974DE"/>
    <w:rsid w:val="005A7328"/>
    <w:rsid w:val="005D4CE0"/>
    <w:rsid w:val="005E36F9"/>
    <w:rsid w:val="006344A8"/>
    <w:rsid w:val="006A4E68"/>
    <w:rsid w:val="006C2459"/>
    <w:rsid w:val="006E4889"/>
    <w:rsid w:val="006F2365"/>
    <w:rsid w:val="006F5CF4"/>
    <w:rsid w:val="00734EEC"/>
    <w:rsid w:val="00736F77"/>
    <w:rsid w:val="007F04FA"/>
    <w:rsid w:val="008036EE"/>
    <w:rsid w:val="00834709"/>
    <w:rsid w:val="00893CC2"/>
    <w:rsid w:val="009049E4"/>
    <w:rsid w:val="00955F61"/>
    <w:rsid w:val="009621AE"/>
    <w:rsid w:val="009A5D0D"/>
    <w:rsid w:val="009B2ED6"/>
    <w:rsid w:val="009F57FD"/>
    <w:rsid w:val="00A12B0B"/>
    <w:rsid w:val="00A4341A"/>
    <w:rsid w:val="00A976DE"/>
    <w:rsid w:val="00AC5851"/>
    <w:rsid w:val="00B048E0"/>
    <w:rsid w:val="00B777C6"/>
    <w:rsid w:val="00B9275C"/>
    <w:rsid w:val="00BE37BB"/>
    <w:rsid w:val="00C03F6A"/>
    <w:rsid w:val="00C1744B"/>
    <w:rsid w:val="00C62378"/>
    <w:rsid w:val="00C732CD"/>
    <w:rsid w:val="00C83A2D"/>
    <w:rsid w:val="00CD2681"/>
    <w:rsid w:val="00CD63DF"/>
    <w:rsid w:val="00CE4D89"/>
    <w:rsid w:val="00D60069"/>
    <w:rsid w:val="00D62E01"/>
    <w:rsid w:val="00D64AE2"/>
    <w:rsid w:val="00D661EE"/>
    <w:rsid w:val="00D77CE4"/>
    <w:rsid w:val="00D835F7"/>
    <w:rsid w:val="00E022E7"/>
    <w:rsid w:val="00E048B4"/>
    <w:rsid w:val="00E25782"/>
    <w:rsid w:val="00EA7361"/>
    <w:rsid w:val="00ED3BB1"/>
    <w:rsid w:val="00ED64EC"/>
    <w:rsid w:val="00F00BE4"/>
    <w:rsid w:val="00F03EE3"/>
    <w:rsid w:val="00F26517"/>
    <w:rsid w:val="00F434DD"/>
    <w:rsid w:val="00F62BCF"/>
    <w:rsid w:val="00F67683"/>
    <w:rsid w:val="00FE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w:rsidR="00515850" w:rsidRDefault="002779AB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w:rsidR="00515850" w:rsidRDefault="002779AB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w:rsidR="00515850" w:rsidRDefault="002779AB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B6D234FE28B445DAA3C6EFECE087D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2C41A-A32E-4551-94D4-8123BDBE7220}"/>
      </w:docPartPr>
      <w:docPartBody>
        <w:p w:rsidR="00515850" w:rsidRDefault="002779AB">
          <w:pPr>
            <w:pStyle w:val="B6D234FE28B445DAA3C6EFECE087D8B9"/>
          </w:pPr>
          <w:r>
            <w:t>Presenter:</w:t>
          </w:r>
        </w:p>
      </w:docPartBody>
    </w:docPart>
    <w:docPart>
      <w:docPartPr>
        <w:name w:val="88E2139510F74C30AACECAF3F25D4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C00EA-3DD6-4219-AB59-94468E5E57CB}"/>
      </w:docPartPr>
      <w:docPartBody>
        <w:p w:rsidR="00515850" w:rsidRDefault="002779AB">
          <w:pPr>
            <w:pStyle w:val="88E2139510F74C30AACECAF3F25D4FF8"/>
          </w:pPr>
          <w:r>
            <w:t>Discussion:</w:t>
          </w:r>
        </w:p>
      </w:docPartBody>
    </w:docPart>
    <w:docPart>
      <w:docPartPr>
        <w:name w:val="141A0C9745484EBEA960F75D7B557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A749D-C90B-4FBD-80A0-082092D33C24}"/>
      </w:docPartPr>
      <w:docPartBody>
        <w:p w:rsidR="00515850" w:rsidRDefault="002779AB">
          <w:pPr>
            <w:pStyle w:val="141A0C9745484EBEA960F75D7B55760F"/>
          </w:pPr>
          <w:r>
            <w:t>Conclusions:</w:t>
          </w:r>
        </w:p>
      </w:docPartBody>
    </w:docPart>
    <w:docPart>
      <w:docPartPr>
        <w:name w:val="A82DC51831904288A11B8FC94B460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BD3A4-143D-4ACD-BCA2-14B33720ED9F}"/>
      </w:docPartPr>
      <w:docPartBody>
        <w:p w:rsidR="00515850" w:rsidRDefault="002779AB">
          <w:pPr>
            <w:pStyle w:val="A82DC51831904288A11B8FC94B4602E5"/>
          </w:pPr>
          <w:r>
            <w:t>Action items</w:t>
          </w:r>
        </w:p>
      </w:docPartBody>
    </w:docPart>
    <w:docPart>
      <w:docPartPr>
        <w:name w:val="4AF9547855344CFAB2BD5E243F5CE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DF1A7-AF66-4067-9B34-8F46EA81CE0C}"/>
      </w:docPartPr>
      <w:docPartBody>
        <w:p w:rsidR="00515850" w:rsidRDefault="002779AB">
          <w:pPr>
            <w:pStyle w:val="4AF9547855344CFAB2BD5E243F5CE1ED"/>
          </w:pPr>
          <w:r>
            <w:t>Person responsible</w:t>
          </w:r>
        </w:p>
      </w:docPartBody>
    </w:docPart>
    <w:docPart>
      <w:docPartPr>
        <w:name w:val="2C63680D237D42529DC89F4948355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0B4FD-93D9-4F06-AFA4-7044EA1D0EB2}"/>
      </w:docPartPr>
      <w:docPartBody>
        <w:p w:rsidR="00515850" w:rsidRDefault="002779AB">
          <w:pPr>
            <w:pStyle w:val="2C63680D237D42529DC89F4948355EE4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w:rsidR="00515850" w:rsidRDefault="002779AB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F37C3BDA72B44BD7A382E5B448BB3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CA263-B768-4CB8-B7DA-EC7EF8C9E01C}"/>
      </w:docPartPr>
      <w:docPartBody>
        <w:p w:rsidR="00515850" w:rsidRDefault="002779AB">
          <w:pPr>
            <w:pStyle w:val="F37C3BDA72B44BD7A382E5B448BB3E78"/>
          </w:pPr>
          <w:r>
            <w:t>Enter resources here.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  <w:docPart>
      <w:docPartPr>
        <w:name w:val="E9F3DDC509AD4BFFA4CCDE1FCF3F4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62A7A-EB07-4109-A81B-5EAA156C50D1}"/>
      </w:docPartPr>
      <w:docPartBody>
        <w:p w:rsidR="00515850" w:rsidRDefault="002779AB" w:rsidP="002779AB">
          <w:pPr>
            <w:pStyle w:val="E9F3DDC509AD4BFFA4CCDE1FCF3F4DCF"/>
          </w:pPr>
          <w:r>
            <w:t>Enter any special notes here.</w:t>
          </w:r>
        </w:p>
      </w:docPartBody>
    </w:docPart>
    <w:docPart>
      <w:docPartPr>
        <w:name w:val="288181BBC96742119672F91D10C08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E317F-A0E3-4F31-9F1C-B78C26F071E7}"/>
      </w:docPartPr>
      <w:docPartBody>
        <w:p w:rsidR="00A37952" w:rsidRDefault="00781564" w:rsidP="00781564">
          <w:pPr>
            <w:pStyle w:val="288181BBC96742119672F91D10C0868F"/>
          </w:pPr>
          <w:r>
            <w:t>Action items</w:t>
          </w:r>
        </w:p>
      </w:docPartBody>
    </w:docPart>
    <w:docPart>
      <w:docPartPr>
        <w:name w:val="E556F9D891BD413393E3446968917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B2240-46AA-46B4-92C4-BE26C135559F}"/>
      </w:docPartPr>
      <w:docPartBody>
        <w:p w:rsidR="00A37952" w:rsidRDefault="00781564" w:rsidP="00781564">
          <w:pPr>
            <w:pStyle w:val="E556F9D891BD413393E34469689177D6"/>
          </w:pPr>
          <w:r>
            <w:t>Person responsible</w:t>
          </w:r>
        </w:p>
      </w:docPartBody>
    </w:docPart>
    <w:docPart>
      <w:docPartPr>
        <w:name w:val="DDA3C63057904DAFA534BC68043A6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AC0A3-64D6-4D07-925C-232991A2C65C}"/>
      </w:docPartPr>
      <w:docPartBody>
        <w:p w:rsidR="00A37952" w:rsidRDefault="00781564" w:rsidP="00781564">
          <w:pPr>
            <w:pStyle w:val="DDA3C63057904DAFA534BC68043A656A"/>
          </w:pPr>
          <w:r>
            <w:t>Deadline</w:t>
          </w:r>
        </w:p>
      </w:docPartBody>
    </w:docPart>
    <w:docPart>
      <w:docPartPr>
        <w:name w:val="F16A248711FF4E96B2511870C7B9C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23A82-6B94-4B8F-B20F-012C969BD202}"/>
      </w:docPartPr>
      <w:docPartBody>
        <w:p w:rsidR="00F07C5D" w:rsidRDefault="00A37952" w:rsidP="00A37952">
          <w:pPr>
            <w:pStyle w:val="F16A248711FF4E96B2511870C7B9C020"/>
          </w:pPr>
          <w:r>
            <w:t>Presenter: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D4553"/>
    <w:rsid w:val="002779AB"/>
    <w:rsid w:val="00341793"/>
    <w:rsid w:val="003575C7"/>
    <w:rsid w:val="00456864"/>
    <w:rsid w:val="00515850"/>
    <w:rsid w:val="00781564"/>
    <w:rsid w:val="008036EE"/>
    <w:rsid w:val="00815C50"/>
    <w:rsid w:val="00893CC2"/>
    <w:rsid w:val="00A37952"/>
    <w:rsid w:val="00C926F6"/>
    <w:rsid w:val="00D77CE4"/>
    <w:rsid w:val="00F07C5D"/>
    <w:rsid w:val="00F26517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  <w:style w:type="paragraph" w:customStyle="1" w:styleId="288181BBC96742119672F91D10C0868F">
    <w:name w:val="288181BBC96742119672F91D10C0868F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E556F9D891BD413393E34469689177D6">
    <w:name w:val="E556F9D891BD413393E34469689177D6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DDA3C63057904DAFA534BC68043A656A">
    <w:name w:val="DDA3C63057904DAFA534BC68043A656A"/>
    <w:rsid w:val="00781564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F16A248711FF4E96B2511870C7B9C020">
    <w:name w:val="F16A248711FF4E96B2511870C7B9C020"/>
    <w:rsid w:val="00A37952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128</TotalTime>
  <Pages>2</Pages>
  <Words>264</Words>
  <Characters>1575</Characters>
  <Application>Microsoft Office Word</Application>
  <DocSecurity>0</DocSecurity>
  <Lines>112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56</cp:revision>
  <dcterms:created xsi:type="dcterms:W3CDTF">2026-02-24T22:15:00Z</dcterms:created>
  <dcterms:modified xsi:type="dcterms:W3CDTF">2026-03-03T22:31:00Z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