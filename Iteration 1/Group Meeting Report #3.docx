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3E2FE12B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  <w:r w:rsidR="0009793C">
        <w:rPr>
          <w:rFonts w:asciiTheme="minorHAnsi" w:hAnsiTheme="minorHAnsi" w:cstheme="minorHAnsi"/>
          <w:b w:val="0"/>
          <w:bCs/>
          <w:color w:val="1F497D" w:themeColor="text2"/>
        </w:rPr>
        <w:t xml:space="preserve"> #3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14:paraId="6A2C30AE" w14:textId="3E76A1BF" w:rsidR="00D62E01" w:rsidRPr="000547C0" w:rsidRDefault="007109EE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Date: </w:t>
            </w:r>
            <w:r w:rsidR="00B12182">
              <w:rPr>
                <w:rFonts w:asciiTheme="minorHAnsi" w:hAnsiTheme="minorHAnsi" w:cstheme="minorHAnsi"/>
              </w:rPr>
              <w:t xml:space="preserve">Tuesday, </w:t>
            </w:r>
            <w:r w:rsidR="00E24265">
              <w:rPr>
                <w:rFonts w:asciiTheme="minorHAnsi" w:hAnsiTheme="minorHAnsi" w:cstheme="minorHAnsi"/>
              </w:rPr>
              <w:t xml:space="preserve">10 </w:t>
            </w:r>
            <w:r w:rsidR="00B12182">
              <w:rPr>
                <w:rFonts w:asciiTheme="minorHAnsi" w:hAnsiTheme="minorHAnsi" w:cstheme="minorHAnsi"/>
              </w:rPr>
              <w:t>March, 2026</w:t>
            </w:r>
          </w:p>
          <w:p w14:paraId="3C5464D8" w14:textId="702C01B8" w:rsidR="00D62E01" w:rsidRPr="000547C0" w:rsidRDefault="001B5042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Time: 11.00</w:t>
            </w:r>
          </w:p>
          <w:p w14:paraId="0CAD7FF3" w14:textId="1BB00678" w:rsidR="002B2D13" w:rsidRPr="000547C0" w:rsidRDefault="001B5042" w:rsidP="00D62E0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Location: EIT Campus</w:t>
            </w:r>
            <w:r w:rsidR="00681818">
              <w:rPr>
                <w:rFonts w:asciiTheme="minorHAnsi" w:hAnsiTheme="minorHAnsi" w:cstheme="minorHAnsi"/>
              </w:rPr>
              <w:t>, A012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34CA911B" w:rsidR="002B2D13" w:rsidRPr="000547C0" w:rsidRDefault="005F097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713848F0" w:rsidR="002B2D13" w:rsidRPr="000547C0" w:rsidRDefault="0002770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779" w:type="dxa"/>
          </w:tcPr>
          <w:p w14:paraId="2727D4AE" w14:textId="77777777" w:rsidR="002B2D13" w:rsidRPr="000547C0" w:rsidRDefault="0000000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7BBC55DC" w:rsidR="002B2D13" w:rsidRPr="000547C0" w:rsidRDefault="005F097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33041993" w:rsidR="00212D56" w:rsidRPr="000547C0" w:rsidRDefault="0071560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Abby, Aiden, Sara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4C44FEF7" w:rsidR="00212D56" w:rsidRPr="000547C0" w:rsidRDefault="00295CB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1358421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5AEA310C" w14:textId="2146842A" w:rsidR="000547C0" w:rsidRPr="000547C0" w:rsidRDefault="00681818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 xml:space="preserve">Review </w:t>
            </w:r>
            <w:r w:rsidR="007F1999">
              <w:rPr>
                <w:rFonts w:cstheme="minorHAnsi"/>
              </w:rPr>
              <w:t>Iteration 1</w:t>
            </w:r>
          </w:p>
          <w:p w14:paraId="6D1AFC8E" w14:textId="4AC47E7B" w:rsidR="000547C0" w:rsidRDefault="00F04E04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  <w:r w:rsidR="00EA5691">
              <w:rPr>
                <w:rFonts w:cstheme="minorHAnsi"/>
              </w:rPr>
              <w:t xml:space="preserve">dividual </w:t>
            </w:r>
            <w:r w:rsidR="00F14A97">
              <w:rPr>
                <w:rFonts w:cstheme="minorHAnsi"/>
              </w:rPr>
              <w:t xml:space="preserve">Progress </w:t>
            </w:r>
            <w:r w:rsidR="00EA5691">
              <w:rPr>
                <w:rFonts w:cstheme="minorHAnsi"/>
              </w:rPr>
              <w:t>Report</w:t>
            </w:r>
          </w:p>
          <w:p w14:paraId="2EDE499F" w14:textId="62810D3F" w:rsidR="00D2364D" w:rsidRPr="000547C0" w:rsidRDefault="00D2364D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README file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5DC5586A" w:rsidR="002B2D13" w:rsidRPr="000547C0" w:rsidRDefault="0036334E">
            <w:pPr>
              <w:rPr>
                <w:rFonts w:cstheme="minorHAnsi"/>
              </w:rPr>
            </w:pPr>
            <w:r>
              <w:rPr>
                <w:rFonts w:cstheme="minorHAnsi"/>
              </w:rPr>
              <w:t>Review Iteration 1</w:t>
            </w:r>
          </w:p>
        </w:tc>
        <w:tc>
          <w:tcPr>
            <w:tcW w:w="1324" w:type="dxa"/>
          </w:tcPr>
          <w:p w14:paraId="0938B73C" w14:textId="77777777" w:rsidR="002B2D13" w:rsidRPr="000547C0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4F95A70B" w:rsidR="002B2D13" w:rsidRPr="000547C0" w:rsidRDefault="00F625C0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674793E3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758B44D4" w:rsidR="002B2D13" w:rsidRPr="000547C0" w:rsidRDefault="0082593E">
      <w:pPr>
        <w:rPr>
          <w:rFonts w:cstheme="minorHAnsi"/>
        </w:rPr>
      </w:pPr>
      <w:r>
        <w:rPr>
          <w:rFonts w:cstheme="minorHAnsi"/>
        </w:rPr>
        <w:t>Reviewing Iteration 1</w:t>
      </w:r>
      <w:r w:rsidR="00005DAA">
        <w:rPr>
          <w:rFonts w:cstheme="minorHAnsi"/>
        </w:rPr>
        <w:t xml:space="preserve"> documents</w:t>
      </w:r>
      <w:r w:rsidR="000A3AC6">
        <w:rPr>
          <w:rFonts w:cstheme="minorHAnsi"/>
        </w:rPr>
        <w:t xml:space="preserve"> </w:t>
      </w:r>
      <w:r w:rsidR="00062351">
        <w:rPr>
          <w:rFonts w:cstheme="minorHAnsi"/>
        </w:rPr>
        <w:t>as a group (inc. personas)</w:t>
      </w:r>
      <w:r w:rsidR="00005DAA">
        <w:rPr>
          <w:rFonts w:cstheme="minorHAnsi"/>
        </w:rPr>
        <w:t xml:space="preserve">, </w:t>
      </w:r>
      <w:r w:rsidR="00EC2641">
        <w:rPr>
          <w:rFonts w:cstheme="minorHAnsi"/>
        </w:rPr>
        <w:t xml:space="preserve">if </w:t>
      </w:r>
      <w:r w:rsidR="00005DAA">
        <w:rPr>
          <w:rFonts w:cstheme="minorHAnsi"/>
        </w:rPr>
        <w:t xml:space="preserve">any </w:t>
      </w:r>
      <w:r w:rsidR="00EC2641">
        <w:rPr>
          <w:rFonts w:cstheme="minorHAnsi"/>
        </w:rPr>
        <w:t>changes need to be made</w:t>
      </w:r>
      <w:r w:rsidR="00080EEA">
        <w:rPr>
          <w:rFonts w:cstheme="minorHAnsi"/>
        </w:rPr>
        <w:t>/updated</w:t>
      </w:r>
      <w:r w:rsidR="00052AC4">
        <w:rPr>
          <w:rFonts w:cstheme="minorHAnsi"/>
        </w:rPr>
        <w:t xml:space="preserve"> - </w:t>
      </w:r>
      <w:r w:rsidR="00A17D0D">
        <w:rPr>
          <w:rFonts w:cstheme="minorHAnsi"/>
        </w:rPr>
        <w:t xml:space="preserve">in accordance </w:t>
      </w:r>
      <w:r w:rsidR="00824D30">
        <w:rPr>
          <w:rFonts w:cstheme="minorHAnsi"/>
        </w:rPr>
        <w:t>with</w:t>
      </w:r>
      <w:r w:rsidR="00A17D0D">
        <w:rPr>
          <w:rFonts w:cstheme="minorHAnsi"/>
        </w:rPr>
        <w:t xml:space="preserve"> the </w:t>
      </w:r>
      <w:r w:rsidR="00824FF4">
        <w:rPr>
          <w:rFonts w:cstheme="minorHAnsi"/>
        </w:rPr>
        <w:t>rubric</w:t>
      </w:r>
      <w:r w:rsidR="00EC2641">
        <w:rPr>
          <w:rFonts w:cstheme="minorHAnsi"/>
        </w:rPr>
        <w:t>.</w:t>
      </w:r>
    </w:p>
    <w:p w14:paraId="109ADBA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48DC8AB3" w:rsidR="002B2D13" w:rsidRPr="000547C0" w:rsidRDefault="007E4978">
      <w:pPr>
        <w:rPr>
          <w:rFonts w:cstheme="minorHAnsi"/>
        </w:rPr>
      </w:pPr>
      <w:r>
        <w:rPr>
          <w:rFonts w:cstheme="minorHAnsi"/>
        </w:rPr>
        <w:t xml:space="preserve">Iteration 1 </w:t>
      </w:r>
      <w:r w:rsidR="004275CB">
        <w:rPr>
          <w:rFonts w:cstheme="minorHAnsi"/>
        </w:rPr>
        <w:t>near complete</w:t>
      </w:r>
      <w:r w:rsidR="00CE58FA">
        <w:rPr>
          <w:rFonts w:cstheme="minorHAnsi"/>
        </w:rPr>
        <w:t>d</w:t>
      </w:r>
      <w:r w:rsidR="004275CB">
        <w:rPr>
          <w:rFonts w:cstheme="minorHAnsi"/>
        </w:rPr>
        <w:t xml:space="preserve"> to submit at next meeting</w:t>
      </w:r>
      <w:r w:rsidR="00310DA4">
        <w:rPr>
          <w:rFonts w:cstheme="minorHAnsi"/>
        </w:rPr>
        <w:t xml:space="preserve"> - will need individual report to be submitted.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2B34AFF0" w:rsidR="002B2D13" w:rsidRPr="000547C0" w:rsidRDefault="00680BE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Review </w:t>
            </w:r>
            <w:r w:rsidR="008809E7">
              <w:rPr>
                <w:rFonts w:cstheme="minorHAnsi"/>
              </w:rPr>
              <w:t>Persona</w:t>
            </w:r>
            <w:r w:rsidR="00027707">
              <w:rPr>
                <w:rFonts w:cstheme="minorHAnsi"/>
              </w:rPr>
              <w:t xml:space="preserve"> </w:t>
            </w:r>
            <w:r w:rsidR="002F2409">
              <w:rPr>
                <w:rFonts w:cstheme="minorHAnsi"/>
              </w:rPr>
              <w:t>#</w:t>
            </w:r>
            <w:r w:rsidR="004E215A">
              <w:rPr>
                <w:rFonts w:cstheme="minorHAnsi"/>
              </w:rPr>
              <w:t>3</w:t>
            </w:r>
          </w:p>
        </w:tc>
        <w:tc>
          <w:tcPr>
            <w:tcW w:w="3060" w:type="dxa"/>
          </w:tcPr>
          <w:p w14:paraId="06BF676B" w14:textId="5A89FA49" w:rsidR="002B2D13" w:rsidRPr="000547C0" w:rsidRDefault="0071560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  <w:tc>
          <w:tcPr>
            <w:tcW w:w="1854" w:type="dxa"/>
          </w:tcPr>
          <w:p w14:paraId="77EF2373" w14:textId="542D68A8" w:rsidR="002B2D13" w:rsidRPr="000547C0" w:rsidRDefault="00B12182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Tuesday, </w:t>
            </w:r>
            <w:r w:rsidR="00E24265">
              <w:rPr>
                <w:rFonts w:cstheme="minorHAnsi"/>
              </w:rPr>
              <w:t xml:space="preserve">17 </w:t>
            </w:r>
            <w:r>
              <w:rPr>
                <w:rFonts w:cstheme="minorHAnsi"/>
              </w:rPr>
              <w:t>March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411854D9" w:rsidR="002B2D13" w:rsidRPr="000547C0" w:rsidRDefault="00680BE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Review </w:t>
            </w:r>
            <w:r w:rsidR="008809E7">
              <w:rPr>
                <w:rFonts w:cstheme="minorHAnsi"/>
              </w:rPr>
              <w:t>Persona</w:t>
            </w:r>
            <w:r w:rsidR="0000230A">
              <w:rPr>
                <w:rFonts w:cstheme="minorHAnsi"/>
              </w:rPr>
              <w:t xml:space="preserve"> </w:t>
            </w:r>
            <w:r w:rsidR="002F2409">
              <w:rPr>
                <w:rFonts w:cstheme="minorHAnsi"/>
              </w:rPr>
              <w:t>#1</w:t>
            </w:r>
          </w:p>
        </w:tc>
        <w:tc>
          <w:tcPr>
            <w:tcW w:w="3060" w:type="dxa"/>
          </w:tcPr>
          <w:p w14:paraId="7376FD88" w14:textId="1C8BE30B" w:rsidR="002B2D13" w:rsidRPr="000547C0" w:rsidRDefault="0071560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854" w:type="dxa"/>
          </w:tcPr>
          <w:p w14:paraId="36E951F4" w14:textId="1E235BEB" w:rsidR="002B2D13" w:rsidRPr="000547C0" w:rsidRDefault="004C789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Tuesday, </w:t>
            </w:r>
            <w:r w:rsidR="00E24265">
              <w:rPr>
                <w:rFonts w:cstheme="minorHAnsi"/>
              </w:rPr>
              <w:t xml:space="preserve">17 </w:t>
            </w:r>
            <w:r>
              <w:rPr>
                <w:rFonts w:cstheme="minorHAnsi"/>
              </w:rPr>
              <w:t>March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2B1E5EE4" w:rsidR="002B2D13" w:rsidRPr="000547C0" w:rsidRDefault="00680BE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Review </w:t>
            </w:r>
            <w:r w:rsidR="008809E7">
              <w:rPr>
                <w:rFonts w:cstheme="minorHAnsi"/>
              </w:rPr>
              <w:t>Persona</w:t>
            </w:r>
            <w:r w:rsidR="0000230A">
              <w:rPr>
                <w:rFonts w:cstheme="minorHAnsi"/>
              </w:rPr>
              <w:t xml:space="preserve"> </w:t>
            </w:r>
            <w:r w:rsidR="002F2409">
              <w:rPr>
                <w:rFonts w:cstheme="minorHAnsi"/>
              </w:rPr>
              <w:t>#</w:t>
            </w:r>
            <w:r w:rsidR="00A86476">
              <w:rPr>
                <w:rFonts w:cstheme="minorHAnsi"/>
              </w:rPr>
              <w:t>2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5BF6443E" w:rsidR="002B2D13" w:rsidRPr="000547C0" w:rsidRDefault="0071560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02DBE6C" w14:textId="387AC309" w:rsidR="002B2D13" w:rsidRPr="000547C0" w:rsidRDefault="004C789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Tuesday, </w:t>
            </w:r>
            <w:r w:rsidR="00E24265">
              <w:rPr>
                <w:rFonts w:cstheme="minorHAnsi"/>
              </w:rPr>
              <w:t xml:space="preserve">17 </w:t>
            </w:r>
            <w:r>
              <w:rPr>
                <w:rFonts w:cstheme="minorHAnsi"/>
              </w:rPr>
              <w:t>Marc</w:t>
            </w:r>
            <w:r w:rsidR="00E24265">
              <w:rPr>
                <w:rFonts w:cstheme="minorHAnsi"/>
              </w:rPr>
              <w:t>h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14:paraId="5A2E62D2" w14:textId="6DDE6D87" w:rsidR="00D62E01" w:rsidRPr="000547C0" w:rsidRDefault="00F04E04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Individual </w:t>
            </w:r>
            <w:r w:rsidR="00824D30">
              <w:rPr>
                <w:rFonts w:cstheme="minorHAnsi"/>
              </w:rPr>
              <w:t xml:space="preserve">Progress </w:t>
            </w:r>
            <w:r>
              <w:rPr>
                <w:rFonts w:cstheme="minorHAnsi"/>
              </w:rPr>
              <w:t>Report</w:t>
            </w:r>
          </w:p>
        </w:tc>
        <w:tc>
          <w:tcPr>
            <w:tcW w:w="1324" w:type="dxa"/>
          </w:tcPr>
          <w:p w14:paraId="4091F5A5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060B3A1A" w:rsidR="00D62E01" w:rsidRPr="000547C0" w:rsidRDefault="00824D30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678F69FE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64DF119E" w:rsidR="00D62E01" w:rsidRPr="000547C0" w:rsidRDefault="00F04E04" w:rsidP="00D62E01">
      <w:pPr>
        <w:rPr>
          <w:rFonts w:cstheme="minorHAnsi"/>
        </w:rPr>
      </w:pPr>
      <w:r>
        <w:rPr>
          <w:rFonts w:cstheme="minorHAnsi"/>
        </w:rPr>
        <w:t xml:space="preserve">Discuss requirements </w:t>
      </w:r>
      <w:r w:rsidR="00E676BC">
        <w:rPr>
          <w:rFonts w:cstheme="minorHAnsi"/>
        </w:rPr>
        <w:t xml:space="preserve">(rubric) </w:t>
      </w:r>
      <w:r>
        <w:rPr>
          <w:rFonts w:cstheme="minorHAnsi"/>
        </w:rPr>
        <w:t xml:space="preserve">for individual </w:t>
      </w:r>
      <w:r w:rsidR="00824D30">
        <w:rPr>
          <w:rFonts w:cstheme="minorHAnsi"/>
        </w:rPr>
        <w:t xml:space="preserve">progress </w:t>
      </w:r>
      <w:r>
        <w:rPr>
          <w:rFonts w:cstheme="minorHAnsi"/>
        </w:rPr>
        <w:t>reports and start documenting our contributions and thoughts</w:t>
      </w:r>
      <w:r w:rsidR="00E676BC">
        <w:rPr>
          <w:rFonts w:cstheme="minorHAnsi"/>
        </w:rPr>
        <w:t>.</w:t>
      </w:r>
    </w:p>
    <w:p w14:paraId="1804FCAD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117B1D59" w:rsidR="00D62E01" w:rsidRPr="000547C0" w:rsidRDefault="00E676BC" w:rsidP="00D62E01">
      <w:pPr>
        <w:rPr>
          <w:rFonts w:cstheme="minorHAnsi"/>
        </w:rPr>
      </w:pPr>
      <w:r>
        <w:rPr>
          <w:rFonts w:cstheme="minorHAnsi"/>
        </w:rPr>
        <w:t xml:space="preserve">Start </w:t>
      </w:r>
      <w:r w:rsidR="00E03CEC">
        <w:rPr>
          <w:rFonts w:cstheme="minorHAnsi"/>
        </w:rPr>
        <w:t xml:space="preserve">individual reports </w:t>
      </w:r>
      <w:r w:rsidR="00075A61">
        <w:rPr>
          <w:rFonts w:cstheme="minorHAnsi"/>
        </w:rPr>
        <w:t xml:space="preserve">and have them completed </w:t>
      </w:r>
      <w:r w:rsidR="00414BD8">
        <w:rPr>
          <w:rFonts w:cstheme="minorHAnsi"/>
        </w:rPr>
        <w:t xml:space="preserve">for next </w:t>
      </w:r>
      <w:r w:rsidR="00824D30">
        <w:rPr>
          <w:rFonts w:cstheme="minorHAnsi"/>
        </w:rPr>
        <w:t>week’s</w:t>
      </w:r>
      <w:r w:rsidR="00414BD8">
        <w:rPr>
          <w:rFonts w:cstheme="minorHAnsi"/>
        </w:rPr>
        <w:t xml:space="preserve"> Iteration 1 submission.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5263E8B5" w:rsidR="00D60069" w:rsidRPr="000547C0" w:rsidRDefault="00414BD8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Document Individual</w:t>
            </w:r>
            <w:r w:rsidR="00824D30">
              <w:rPr>
                <w:rFonts w:cstheme="minorHAnsi"/>
              </w:rPr>
              <w:t xml:space="preserve"> Progress</w:t>
            </w:r>
            <w:r>
              <w:rPr>
                <w:rFonts w:cstheme="minorHAnsi"/>
              </w:rPr>
              <w:t xml:space="preserve"> Report</w:t>
            </w:r>
            <w:r w:rsidR="00AB39AE">
              <w:rPr>
                <w:rFonts w:cstheme="minorHAnsi"/>
              </w:rPr>
              <w:t xml:space="preserve"> + commit</w:t>
            </w:r>
          </w:p>
        </w:tc>
        <w:tc>
          <w:tcPr>
            <w:tcW w:w="3060" w:type="dxa"/>
          </w:tcPr>
          <w:p w14:paraId="5D1FAAC7" w14:textId="2014FFC5" w:rsidR="00D60069" w:rsidRPr="000547C0" w:rsidRDefault="002E6CC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  <w:tc>
          <w:tcPr>
            <w:tcW w:w="1854" w:type="dxa"/>
          </w:tcPr>
          <w:p w14:paraId="22E77F38" w14:textId="2249D079" w:rsidR="00D60069" w:rsidRPr="000547C0" w:rsidRDefault="002E6CC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Tuesday, 17 March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0257CF64" w:rsidR="00D60069" w:rsidRPr="000547C0" w:rsidRDefault="00414BD8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Document Individual </w:t>
            </w:r>
            <w:r w:rsidR="00824D30">
              <w:rPr>
                <w:rFonts w:cstheme="minorHAnsi"/>
              </w:rPr>
              <w:t xml:space="preserve">Progress </w:t>
            </w:r>
            <w:r>
              <w:rPr>
                <w:rFonts w:cstheme="minorHAnsi"/>
              </w:rPr>
              <w:t>Report</w:t>
            </w:r>
            <w:r w:rsidR="00AB39AE">
              <w:rPr>
                <w:rFonts w:cstheme="minorHAnsi"/>
              </w:rPr>
              <w:t xml:space="preserve"> + commit</w:t>
            </w:r>
          </w:p>
        </w:tc>
        <w:tc>
          <w:tcPr>
            <w:tcW w:w="3060" w:type="dxa"/>
          </w:tcPr>
          <w:p w14:paraId="20BA607F" w14:textId="138380E0" w:rsidR="00D60069" w:rsidRPr="000547C0" w:rsidRDefault="002E6CC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854" w:type="dxa"/>
          </w:tcPr>
          <w:p w14:paraId="2914B697" w14:textId="5975B017" w:rsidR="00D60069" w:rsidRPr="000547C0" w:rsidRDefault="002E6CC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Tuesday, 17 March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7F537C06" w:rsidR="00D60069" w:rsidRPr="000547C0" w:rsidRDefault="00414BD8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Document Individual </w:t>
            </w:r>
            <w:r w:rsidR="00824D30">
              <w:rPr>
                <w:rFonts w:cstheme="minorHAnsi"/>
              </w:rPr>
              <w:t xml:space="preserve">Progress </w:t>
            </w:r>
            <w:r>
              <w:rPr>
                <w:rFonts w:cstheme="minorHAnsi"/>
              </w:rPr>
              <w:t>Report</w:t>
            </w:r>
            <w:r w:rsidR="00AB39AE">
              <w:rPr>
                <w:rFonts w:cstheme="minorHAnsi"/>
              </w:rPr>
              <w:t xml:space="preserve"> + commit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0F2C154E" w:rsidR="00D60069" w:rsidRPr="000547C0" w:rsidRDefault="002E6CC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5635C713" w:rsidR="00D60069" w:rsidRPr="000547C0" w:rsidRDefault="002E6CC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Tuesday, 17 March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4F6F6A1E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14:paraId="0477FAA5" w14:textId="553FFF06" w:rsidR="00D62E01" w:rsidRPr="000547C0" w:rsidRDefault="00B957B2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README file</w:t>
            </w:r>
          </w:p>
        </w:tc>
        <w:tc>
          <w:tcPr>
            <w:tcW w:w="1324" w:type="dxa"/>
          </w:tcPr>
          <w:p w14:paraId="09D75167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552D2B35" w:rsidR="00D62E01" w:rsidRPr="000547C0" w:rsidRDefault="00824D30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11A9415B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253D0A9D" w14:textId="6EF38552" w:rsidR="00D62E01" w:rsidRDefault="00B957B2" w:rsidP="00D62E01">
      <w:pPr>
        <w:rPr>
          <w:rFonts w:cstheme="minorHAnsi"/>
        </w:rPr>
      </w:pPr>
      <w:r>
        <w:rPr>
          <w:rFonts w:cstheme="minorHAnsi"/>
        </w:rPr>
        <w:t>Discuss layout and content for README file</w:t>
      </w:r>
      <w:r w:rsidR="00551621">
        <w:rPr>
          <w:rFonts w:cstheme="minorHAnsi"/>
        </w:rPr>
        <w:t xml:space="preserve"> - </w:t>
      </w:r>
      <w:r w:rsidR="0064245A">
        <w:rPr>
          <w:rFonts w:cstheme="minorHAnsi"/>
        </w:rPr>
        <w:t>markdown file.</w:t>
      </w:r>
      <w:r w:rsidR="00CA4206">
        <w:rPr>
          <w:rFonts w:cstheme="minorHAnsi"/>
        </w:rPr>
        <w:t xml:space="preserve"> </w:t>
      </w:r>
      <w:r w:rsidR="00C42D23">
        <w:rPr>
          <w:rFonts w:cstheme="minorHAnsi"/>
        </w:rPr>
        <w:t>Working as a group.</w:t>
      </w:r>
    </w:p>
    <w:p w14:paraId="71F8BAC0" w14:textId="63ABC80F" w:rsidR="009F70BE" w:rsidRPr="000547C0" w:rsidRDefault="009F70BE" w:rsidP="00D62E01">
      <w:pPr>
        <w:rPr>
          <w:rFonts w:cstheme="minorHAnsi"/>
        </w:rPr>
      </w:pPr>
      <w:r>
        <w:rPr>
          <w:rFonts w:cstheme="minorHAnsi"/>
        </w:rPr>
        <w:t xml:space="preserve">Discussing submission for all documentation on GitHub </w:t>
      </w:r>
      <w:r w:rsidR="00DD32F3">
        <w:rPr>
          <w:rFonts w:cstheme="minorHAnsi"/>
        </w:rPr>
        <w:t xml:space="preserve">by </w:t>
      </w:r>
    </w:p>
    <w:p w14:paraId="31CCF89C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F6A4EC4" w14:textId="1CA419B6" w:rsidR="00D62E01" w:rsidRPr="000547C0" w:rsidRDefault="006C07EA" w:rsidP="00D62E01">
      <w:pPr>
        <w:rPr>
          <w:rFonts w:cstheme="minorHAnsi"/>
        </w:rPr>
      </w:pPr>
      <w:r>
        <w:rPr>
          <w:rFonts w:cstheme="minorHAnsi"/>
        </w:rPr>
        <w:t>Completed README file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FED4EEC" w14:textId="77777777" w:rsidTr="00284200">
        <w:tc>
          <w:tcPr>
            <w:tcW w:w="5310" w:type="dxa"/>
          </w:tcPr>
          <w:p w14:paraId="3B737AF6" w14:textId="71463E87" w:rsidR="00D60069" w:rsidRPr="000547C0" w:rsidRDefault="00C42D23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="004129D8">
              <w:rPr>
                <w:rFonts w:cstheme="minorHAnsi"/>
              </w:rPr>
              <w:t>eviewing requirements met</w:t>
            </w:r>
          </w:p>
        </w:tc>
        <w:tc>
          <w:tcPr>
            <w:tcW w:w="3060" w:type="dxa"/>
          </w:tcPr>
          <w:p w14:paraId="5840FF51" w14:textId="3996EF4D" w:rsidR="00D60069" w:rsidRPr="000547C0" w:rsidRDefault="006C07EA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  <w:tc>
          <w:tcPr>
            <w:tcW w:w="1854" w:type="dxa"/>
          </w:tcPr>
          <w:p w14:paraId="508F98FF" w14:textId="78C61B53" w:rsidR="00D60069" w:rsidRPr="000547C0" w:rsidRDefault="004129D8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Tuesday, 17 March</w:t>
            </w:r>
          </w:p>
        </w:tc>
      </w:tr>
      <w:tr w:rsidR="00D60069" w:rsidRPr="000547C0" w14:paraId="2F7DEA09" w14:textId="77777777" w:rsidTr="00284200">
        <w:tc>
          <w:tcPr>
            <w:tcW w:w="5310" w:type="dxa"/>
          </w:tcPr>
          <w:p w14:paraId="3DF976DF" w14:textId="7E1DABEB" w:rsidR="00D60069" w:rsidRPr="000547C0" w:rsidRDefault="00551621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</w:t>
            </w:r>
            <w:r w:rsidR="00B8303C">
              <w:rPr>
                <w:rFonts w:cstheme="minorHAnsi"/>
              </w:rPr>
              <w:t>document</w:t>
            </w:r>
            <w:r w:rsidR="00FB7920">
              <w:rPr>
                <w:rFonts w:cstheme="minorHAnsi"/>
              </w:rPr>
              <w:t>ation</w:t>
            </w:r>
          </w:p>
        </w:tc>
        <w:tc>
          <w:tcPr>
            <w:tcW w:w="3060" w:type="dxa"/>
          </w:tcPr>
          <w:p w14:paraId="26521943" w14:textId="3756D261" w:rsidR="00D60069" w:rsidRPr="000547C0" w:rsidRDefault="006C07EA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854" w:type="dxa"/>
          </w:tcPr>
          <w:p w14:paraId="369FE76C" w14:textId="4B2D3ACB" w:rsidR="00D60069" w:rsidRPr="000547C0" w:rsidRDefault="004129D8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Tuesday, 17 March</w:t>
            </w:r>
          </w:p>
        </w:tc>
      </w:tr>
      <w:tr w:rsidR="00D60069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5B45CCF6" w:rsidR="00D60069" w:rsidRPr="000547C0" w:rsidRDefault="00CA420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Markdown Syntax</w:t>
            </w:r>
          </w:p>
        </w:tc>
        <w:tc>
          <w:tcPr>
            <w:tcW w:w="3060" w:type="dxa"/>
            <w:tcMar>
              <w:bottom w:w="288" w:type="dxa"/>
            </w:tcMar>
          </w:tcPr>
          <w:p w14:paraId="5D3CC971" w14:textId="00580329" w:rsidR="00D60069" w:rsidRPr="000547C0" w:rsidRDefault="006C07EA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  <w:tc>
          <w:tcPr>
            <w:tcW w:w="1854" w:type="dxa"/>
            <w:tcMar>
              <w:bottom w:w="288" w:type="dxa"/>
            </w:tcMar>
          </w:tcPr>
          <w:p w14:paraId="0008DCCE" w14:textId="3681D7B5" w:rsidR="00D60069" w:rsidRPr="000547C0" w:rsidRDefault="004129D8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Tuesday, 17 March</w:t>
            </w:r>
          </w:p>
        </w:tc>
      </w:tr>
    </w:tbl>
    <w:p w14:paraId="2697D922" w14:textId="77777777" w:rsidR="002B2D13" w:rsidRPr="000547C0" w:rsidRDefault="00000000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Resources:</w:t>
          </w:r>
        </w:sdtContent>
      </w:sdt>
    </w:p>
    <w:sdt>
      <w:sdtPr>
        <w:rPr>
          <w:rFonts w:cstheme="minorHAnsi"/>
        </w:rPr>
        <w:id w:val="-1742867320"/>
        <w:placeholder>
          <w:docPart w:val="F37C3BDA72B44BD7A382E5B448BB3E78"/>
        </w:placeholder>
        <w:temporary/>
        <w:showingPlcHdr/>
        <w15:appearance w15:val="hidden"/>
      </w:sdtPr>
      <w:sdtContent>
        <w:p w14:paraId="0767679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14:paraId="140B9928" w14:textId="72AA66D9" w:rsidR="00212D56" w:rsidRPr="000547C0" w:rsidRDefault="00D01BFC" w:rsidP="00212D56">
      <w:pPr>
        <w:rPr>
          <w:rFonts w:cstheme="minorHAnsi"/>
        </w:rPr>
      </w:pPr>
      <w:r>
        <w:rPr>
          <w:rFonts w:cstheme="minorHAnsi"/>
        </w:rPr>
        <w:t>Tuesday, 17 March 2026</w:t>
      </w:r>
    </w:p>
    <w:p w14:paraId="7DFB50B0" w14:textId="25B1706B" w:rsidR="0005458E" w:rsidRPr="000547C0" w:rsidRDefault="0005458E">
      <w:pPr>
        <w:rPr>
          <w:rFonts w:cstheme="minorHAnsi"/>
        </w:rPr>
      </w:pPr>
    </w:p>
    <w:sectPr w:rsidR="0005458E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A002" w14:textId="77777777" w:rsidR="00667DED" w:rsidRDefault="00667DED">
      <w:pPr>
        <w:spacing w:before="0" w:after="0"/>
      </w:pPr>
      <w:r>
        <w:separator/>
      </w:r>
    </w:p>
  </w:endnote>
  <w:endnote w:type="continuationSeparator" w:id="0">
    <w:p w14:paraId="499EF933" w14:textId="77777777" w:rsidR="00667DED" w:rsidRDefault="00667DE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400F7" w14:textId="77777777" w:rsidR="00667DED" w:rsidRDefault="00667DED">
      <w:pPr>
        <w:spacing w:before="0" w:after="0"/>
      </w:pPr>
      <w:r>
        <w:separator/>
      </w:r>
    </w:p>
  </w:footnote>
  <w:footnote w:type="continuationSeparator" w:id="0">
    <w:p w14:paraId="51CD7B31" w14:textId="77777777" w:rsidR="00667DED" w:rsidRDefault="00667DE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8386565">
    <w:abstractNumId w:val="3"/>
  </w:num>
  <w:num w:numId="2" w16cid:durableId="2051150222">
    <w:abstractNumId w:val="4"/>
  </w:num>
  <w:num w:numId="3" w16cid:durableId="1393695068">
    <w:abstractNumId w:val="1"/>
  </w:num>
  <w:num w:numId="4" w16cid:durableId="762841318">
    <w:abstractNumId w:val="0"/>
  </w:num>
  <w:num w:numId="5" w16cid:durableId="720710515">
    <w:abstractNumId w:val="1"/>
    <w:lvlOverride w:ilvl="0">
      <w:startOverride w:val="1"/>
    </w:lvlOverride>
  </w:num>
  <w:num w:numId="6" w16cid:durableId="505750484">
    <w:abstractNumId w:val="1"/>
    <w:lvlOverride w:ilvl="0">
      <w:startOverride w:val="1"/>
    </w:lvlOverride>
  </w:num>
  <w:num w:numId="7" w16cid:durableId="61348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230A"/>
    <w:rsid w:val="00005DAA"/>
    <w:rsid w:val="00027707"/>
    <w:rsid w:val="000472F7"/>
    <w:rsid w:val="00052AC4"/>
    <w:rsid w:val="0005458E"/>
    <w:rsid w:val="000547C0"/>
    <w:rsid w:val="00062351"/>
    <w:rsid w:val="00066486"/>
    <w:rsid w:val="00075A61"/>
    <w:rsid w:val="00080EEA"/>
    <w:rsid w:val="00086771"/>
    <w:rsid w:val="0009793C"/>
    <w:rsid w:val="000A3AC6"/>
    <w:rsid w:val="00111F59"/>
    <w:rsid w:val="00117381"/>
    <w:rsid w:val="001761B7"/>
    <w:rsid w:val="001A405E"/>
    <w:rsid w:val="001B5042"/>
    <w:rsid w:val="001C4533"/>
    <w:rsid w:val="001E0877"/>
    <w:rsid w:val="0020000C"/>
    <w:rsid w:val="00203659"/>
    <w:rsid w:val="00204ECC"/>
    <w:rsid w:val="00212D56"/>
    <w:rsid w:val="00295CBF"/>
    <w:rsid w:val="002B2D13"/>
    <w:rsid w:val="002E6CC9"/>
    <w:rsid w:val="002F2409"/>
    <w:rsid w:val="00310DA4"/>
    <w:rsid w:val="0034721D"/>
    <w:rsid w:val="0036334E"/>
    <w:rsid w:val="00383B97"/>
    <w:rsid w:val="00392DC6"/>
    <w:rsid w:val="003C4DCC"/>
    <w:rsid w:val="003D5BF7"/>
    <w:rsid w:val="003D5D47"/>
    <w:rsid w:val="003F257D"/>
    <w:rsid w:val="003F346D"/>
    <w:rsid w:val="004129D8"/>
    <w:rsid w:val="00414BD8"/>
    <w:rsid w:val="004275CB"/>
    <w:rsid w:val="004C789E"/>
    <w:rsid w:val="004D0658"/>
    <w:rsid w:val="004D6FAC"/>
    <w:rsid w:val="004E215A"/>
    <w:rsid w:val="004F66AA"/>
    <w:rsid w:val="004F7189"/>
    <w:rsid w:val="00551621"/>
    <w:rsid w:val="005A7328"/>
    <w:rsid w:val="005F097E"/>
    <w:rsid w:val="006344A8"/>
    <w:rsid w:val="0064245A"/>
    <w:rsid w:val="00667DED"/>
    <w:rsid w:val="00680BE7"/>
    <w:rsid w:val="00681818"/>
    <w:rsid w:val="006922A9"/>
    <w:rsid w:val="006C07EA"/>
    <w:rsid w:val="006C2459"/>
    <w:rsid w:val="006D76FA"/>
    <w:rsid w:val="006E4965"/>
    <w:rsid w:val="006F5CF4"/>
    <w:rsid w:val="007109EE"/>
    <w:rsid w:val="0071560E"/>
    <w:rsid w:val="00727A4C"/>
    <w:rsid w:val="00734EEC"/>
    <w:rsid w:val="007905A2"/>
    <w:rsid w:val="00790BDE"/>
    <w:rsid w:val="007D1B6F"/>
    <w:rsid w:val="007E4978"/>
    <w:rsid w:val="007F04FA"/>
    <w:rsid w:val="007F1999"/>
    <w:rsid w:val="00811B24"/>
    <w:rsid w:val="00812F30"/>
    <w:rsid w:val="00824D30"/>
    <w:rsid w:val="00824FF4"/>
    <w:rsid w:val="0082593E"/>
    <w:rsid w:val="00834709"/>
    <w:rsid w:val="008809E7"/>
    <w:rsid w:val="008B7BE0"/>
    <w:rsid w:val="00965BBE"/>
    <w:rsid w:val="00992174"/>
    <w:rsid w:val="009F70BE"/>
    <w:rsid w:val="00A17D0D"/>
    <w:rsid w:val="00A86476"/>
    <w:rsid w:val="00AA328B"/>
    <w:rsid w:val="00AB1967"/>
    <w:rsid w:val="00AB39AE"/>
    <w:rsid w:val="00B12182"/>
    <w:rsid w:val="00B777C6"/>
    <w:rsid w:val="00B8303C"/>
    <w:rsid w:val="00B957B2"/>
    <w:rsid w:val="00BA40E4"/>
    <w:rsid w:val="00C1744B"/>
    <w:rsid w:val="00C42D23"/>
    <w:rsid w:val="00C91AB1"/>
    <w:rsid w:val="00CA4206"/>
    <w:rsid w:val="00CA5276"/>
    <w:rsid w:val="00CE4D89"/>
    <w:rsid w:val="00CE58FA"/>
    <w:rsid w:val="00D01BFC"/>
    <w:rsid w:val="00D2364D"/>
    <w:rsid w:val="00D60069"/>
    <w:rsid w:val="00D62E01"/>
    <w:rsid w:val="00D661EE"/>
    <w:rsid w:val="00DD32F3"/>
    <w:rsid w:val="00E03CEC"/>
    <w:rsid w:val="00E048B4"/>
    <w:rsid w:val="00E24265"/>
    <w:rsid w:val="00E25782"/>
    <w:rsid w:val="00E676BC"/>
    <w:rsid w:val="00E719F0"/>
    <w:rsid w:val="00EA5691"/>
    <w:rsid w:val="00EC2641"/>
    <w:rsid w:val="00ED3BB1"/>
    <w:rsid w:val="00F00B2E"/>
    <w:rsid w:val="00F03EE3"/>
    <w:rsid w:val="00F04E04"/>
    <w:rsid w:val="00F12080"/>
    <w:rsid w:val="00F14A97"/>
    <w:rsid w:val="00F434DD"/>
    <w:rsid w:val="00F625C0"/>
    <w:rsid w:val="00F83953"/>
    <w:rsid w:val="00FB3BB8"/>
    <w:rsid w:val="00FB7920"/>
    <w:rsid w:val="00FC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472F7"/>
    <w:rsid w:val="00203659"/>
    <w:rsid w:val="002779AB"/>
    <w:rsid w:val="00341793"/>
    <w:rsid w:val="003575C7"/>
    <w:rsid w:val="003700DE"/>
    <w:rsid w:val="004D0658"/>
    <w:rsid w:val="00515850"/>
    <w:rsid w:val="00553961"/>
    <w:rsid w:val="00935E12"/>
    <w:rsid w:val="00C926F6"/>
    <w:rsid w:val="00F0202C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1000</TotalTime>
  <Pages>2</Pages>
  <Words>296</Words>
  <Characters>1660</Characters>
  <Application>Microsoft Office Word</Application>
  <DocSecurity>0</DocSecurity>
  <Lines>97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Sellwood Sara Renee</cp:lastModifiedBy>
  <cp:revision>89</cp:revision>
  <dcterms:created xsi:type="dcterms:W3CDTF">2026-03-09T09:18:00Z</dcterms:created>
  <dcterms:modified xsi:type="dcterms:W3CDTF">2026-03-10T22:15:00Z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