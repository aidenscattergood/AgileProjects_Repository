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F400" w14:textId="1213FA69" w:rsidR="00D9494A" w:rsidRDefault="00FC40DC">
      <w:pPr>
        <w:rPr>
          <w:b/>
          <w:color w:val="000000" w:themeColor="text1"/>
          <w:sz w:val="44"/>
          <w:szCs w:val="22"/>
        </w:rPr>
      </w:pPr>
      <w:r w:rsidRPr="004D6B98">
        <w:rPr>
          <w:b/>
          <w:color w:val="000000" w:themeColor="text1"/>
          <w:sz w:val="44"/>
          <w:szCs w:val="22"/>
        </w:rPr>
        <w:t xml:space="preserve">Name: </w:t>
      </w:r>
      <w:r w:rsidR="00316E31">
        <w:rPr>
          <w:b/>
          <w:color w:val="000000" w:themeColor="text1"/>
          <w:sz w:val="44"/>
          <w:szCs w:val="22"/>
        </w:rPr>
        <w:t>Toby Conners</w:t>
      </w:r>
    </w:p>
    <w:p w14:paraId="7C3A32A8" w14:textId="4910C8A6" w:rsidR="00316E31" w:rsidRDefault="007C6D9F">
      <w:r>
        <w:t xml:space="preserve">Image from. </w:t>
      </w:r>
      <w:r w:rsidR="003F00A8" w:rsidRPr="003F00A8">
        <w:t xml:space="preserve">OpenAI. (2026). AI-generated image of a 22-year-old lawyer headshot [AI-generated image]. DALL·E. </w:t>
      </w:r>
      <w:hyperlink r:id="rId11" w:history="1">
        <w:r w:rsidR="003F00A8" w:rsidRPr="0021133C">
          <w:rPr>
            <w:rStyle w:val="Hyperlink"/>
          </w:rPr>
          <w:t>https://openai.com</w:t>
        </w:r>
      </w:hyperlink>
    </w:p>
    <w:p w14:paraId="4B797F36" w14:textId="77777777" w:rsidR="003F00A8" w:rsidRPr="004D6B98" w:rsidRDefault="003F00A8">
      <w:pPr>
        <w:rPr>
          <w:b/>
          <w:color w:val="000000" w:themeColor="text1"/>
          <w:sz w:val="24"/>
          <w:szCs w:val="22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5"/>
        <w:gridCol w:w="1677"/>
        <w:gridCol w:w="436"/>
        <w:gridCol w:w="4512"/>
        <w:gridCol w:w="436"/>
        <w:gridCol w:w="4512"/>
      </w:tblGrid>
      <w:tr w:rsidR="00C14A5B" w:rsidRPr="004D6B98" w14:paraId="50D16C4F" w14:textId="77777777" w:rsidTr="00316E31">
        <w:trPr>
          <w:trHeight w:val="432"/>
        </w:trPr>
        <w:tc>
          <w:tcPr>
            <w:tcW w:w="28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5FFB7333" w14:textId="3866A27D" w:rsidR="001C2AEC" w:rsidRPr="004D6B98" w:rsidRDefault="00015626" w:rsidP="001C2AEC">
            <w:pPr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noProof/>
                <w:color w:val="000000" w:themeColor="text1"/>
                <w:sz w:val="22"/>
                <w:szCs w:val="22"/>
              </w:rPr>
              <w:drawing>
                <wp:inline distT="0" distB="0" distL="0" distR="0" wp14:anchorId="54745EC4" wp14:editId="57BD3774">
                  <wp:extent cx="1554480" cy="2349326"/>
                  <wp:effectExtent l="0" t="0" r="7620" b="0"/>
                  <wp:docPr id="940039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039842" name="Picture 94003984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296" cy="2367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F4524" w14:textId="6778D0F5" w:rsidR="001C2AEC" w:rsidRPr="004D6B98" w:rsidRDefault="00C14A5B" w:rsidP="001C2AEC">
            <w:pPr>
              <w:rPr>
                <w:b/>
                <w:sz w:val="28"/>
                <w:szCs w:val="22"/>
              </w:rPr>
            </w:pPr>
            <w:r>
              <w:rPr>
                <w:b/>
                <w:sz w:val="28"/>
                <w:szCs w:val="22"/>
              </w:rPr>
              <w:t xml:space="preserve"> 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498C5935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8472C02" w14:textId="77777777" w:rsidR="001C2AEC" w:rsidRPr="004D6B98" w:rsidRDefault="001C2AEC" w:rsidP="001C2AEC">
            <w:pPr>
              <w:rPr>
                <w:b/>
                <w:color w:val="000000" w:themeColor="text1"/>
                <w:sz w:val="24"/>
                <w:szCs w:val="22"/>
              </w:rPr>
            </w:pPr>
            <w:r w:rsidRPr="004D6B98">
              <w:rPr>
                <w:b/>
                <w:color w:val="000000" w:themeColor="text1"/>
                <w:sz w:val="24"/>
                <w:szCs w:val="22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4D7015D4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0023C55" w14:textId="77777777" w:rsidR="001C2AEC" w:rsidRPr="004D6B98" w:rsidRDefault="00975A3D" w:rsidP="001C2AEC">
            <w:pPr>
              <w:rPr>
                <w:b/>
                <w:color w:val="000000" w:themeColor="text1"/>
                <w:sz w:val="24"/>
                <w:szCs w:val="22"/>
              </w:rPr>
            </w:pPr>
            <w:r w:rsidRPr="004D6B98">
              <w:rPr>
                <w:b/>
                <w:color w:val="000000" w:themeColor="text1"/>
                <w:sz w:val="24"/>
                <w:szCs w:val="22"/>
              </w:rPr>
              <w:t>CHALLENGES AND OBSTACLES</w:t>
            </w:r>
          </w:p>
        </w:tc>
      </w:tr>
      <w:tr w:rsidR="00C14A5B" w:rsidRPr="004D6B98" w14:paraId="746A84BB" w14:textId="77777777" w:rsidTr="00316E31">
        <w:trPr>
          <w:trHeight w:val="3963"/>
        </w:trPr>
        <w:tc>
          <w:tcPr>
            <w:tcW w:w="28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D34EDF7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7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9D959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23340326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141762F6" w14:textId="6F7439B6" w:rsidR="00975A3D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 xml:space="preserve">Short-term </w:t>
            </w:r>
            <w:r w:rsidR="005944CA" w:rsidRPr="004D6B98">
              <w:rPr>
                <w:b/>
                <w:bCs/>
                <w:color w:val="000000" w:themeColor="text1"/>
                <w:sz w:val="22"/>
                <w:szCs w:val="22"/>
              </w:rPr>
              <w:t>Goals</w:t>
            </w:r>
            <w:r w:rsidR="005944CA" w:rsidRPr="004D6B98">
              <w:rPr>
                <w:color w:val="000000" w:themeColor="text1"/>
                <w:sz w:val="22"/>
                <w:szCs w:val="22"/>
              </w:rPr>
              <w:t>:</w:t>
            </w:r>
          </w:p>
          <w:p w14:paraId="07711B3F" w14:textId="77777777" w:rsidR="005944CA" w:rsidRPr="004D6B98" w:rsidRDefault="005944CA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Learn French</w:t>
            </w:r>
          </w:p>
          <w:p w14:paraId="064BCE48" w14:textId="183FB2EA" w:rsidR="005944CA" w:rsidRPr="004D6B98" w:rsidRDefault="00FE3FC1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Traveling</w:t>
            </w:r>
            <w:r w:rsidR="00AF4967" w:rsidRPr="004D6B98">
              <w:rPr>
                <w:color w:val="000000" w:themeColor="text1"/>
                <w:sz w:val="22"/>
                <w:szCs w:val="22"/>
              </w:rPr>
              <w:t xml:space="preserve"> the world</w:t>
            </w:r>
          </w:p>
          <w:p w14:paraId="4AADC7F3" w14:textId="77777777" w:rsidR="00AF4967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Retire early</w:t>
            </w:r>
          </w:p>
          <w:p w14:paraId="777F87EA" w14:textId="15A914E4" w:rsidR="00AF4967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Run a marathon</w:t>
            </w:r>
          </w:p>
          <w:p w14:paraId="7521100F" w14:textId="77777777" w:rsidR="005B4420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5C1BD220" w14:textId="16A1A1B7" w:rsidR="00AF4967" w:rsidRPr="004D6B98" w:rsidRDefault="00AF4967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Long-term goals:</w:t>
            </w:r>
          </w:p>
          <w:p w14:paraId="198872AA" w14:textId="1CB58700" w:rsidR="00AF4967" w:rsidRPr="004D6B98" w:rsidRDefault="00AF496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Start a fitness </w:t>
            </w:r>
            <w:r w:rsidR="005B4420" w:rsidRPr="004D6B98">
              <w:rPr>
                <w:color w:val="000000" w:themeColor="text1"/>
                <w:sz w:val="22"/>
                <w:szCs w:val="22"/>
              </w:rPr>
              <w:t>habit</w:t>
            </w:r>
          </w:p>
          <w:p w14:paraId="4D3FBF65" w14:textId="1D73F279" w:rsidR="00AF4967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Fix my sleep routine </w:t>
            </w:r>
          </w:p>
          <w:p w14:paraId="51AA4B19" w14:textId="5C43DC6B" w:rsidR="005B4420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Drink more water</w:t>
            </w:r>
          </w:p>
          <w:p w14:paraId="45DF5AE8" w14:textId="45DDF15D" w:rsidR="00AF4967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Read more books</w:t>
            </w:r>
          </w:p>
          <w:p w14:paraId="57A9C3DD" w14:textId="4A348F05" w:rsidR="007542D1" w:rsidRPr="004D6B98" w:rsidRDefault="007542D1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72BE9CA8" w14:textId="77777777" w:rsidR="00AF4967" w:rsidRPr="004D6B98" w:rsidRDefault="00AF4967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0A9E970E" w14:textId="77777777" w:rsidR="005B4420" w:rsidRPr="004D6B98" w:rsidRDefault="00AF4967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Motivations</w:t>
            </w:r>
            <w:r w:rsidR="005B4420" w:rsidRPr="004D6B98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</w:p>
          <w:p w14:paraId="02E6FC8B" w14:textId="4EFF3BE8" w:rsidR="005B4420" w:rsidRPr="004D6B98" w:rsidRDefault="005B4420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My dog biscuit is one of my biggest motivations </w:t>
            </w:r>
          </w:p>
          <w:p w14:paraId="25B89D8E" w14:textId="04B453E0" w:rsidR="0052208D" w:rsidRPr="004D6B98" w:rsidRDefault="00FB2B55" w:rsidP="001C2AE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Removing </w:t>
            </w:r>
            <w:r w:rsidR="0052208D" w:rsidRPr="004D6B98">
              <w:rPr>
                <w:color w:val="000000" w:themeColor="text1"/>
                <w:sz w:val="22"/>
                <w:szCs w:val="22"/>
              </w:rPr>
              <w:t>scum criminals</w:t>
            </w:r>
          </w:p>
          <w:p w14:paraId="331A0054" w14:textId="1654F4D0" w:rsidR="0052208D" w:rsidRPr="004D6B98" w:rsidRDefault="005F0C4B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My family and friends</w:t>
            </w:r>
          </w:p>
          <w:p w14:paraId="6D9352DE" w14:textId="77777777" w:rsidR="001609B4" w:rsidRPr="004D6B98" w:rsidRDefault="001609B4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Proving to myself</w:t>
            </w:r>
          </w:p>
          <w:p w14:paraId="1D699E27" w14:textId="788013F4" w:rsidR="006E5211" w:rsidRPr="004D6B98" w:rsidRDefault="006E5211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I want a new website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7E4ED5F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237B7EAB" w14:textId="549A0949" w:rsidR="00607EB2" w:rsidRPr="004D6B98" w:rsidRDefault="00607EB2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Challenges</w:t>
            </w:r>
          </w:p>
          <w:p w14:paraId="1373B87E" w14:textId="051F7942" w:rsidR="00975A3D" w:rsidRPr="004D6B98" w:rsidRDefault="0030454C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Getting up early in the </w:t>
            </w:r>
            <w:r w:rsidR="007721B7" w:rsidRPr="004D6B98">
              <w:rPr>
                <w:color w:val="000000" w:themeColor="text1"/>
                <w:sz w:val="22"/>
                <w:szCs w:val="22"/>
              </w:rPr>
              <w:t>morning</w:t>
            </w:r>
          </w:p>
          <w:p w14:paraId="752222A4" w14:textId="77777777" w:rsidR="0030454C" w:rsidRPr="004D6B98" w:rsidRDefault="007721B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Having patience </w:t>
            </w:r>
          </w:p>
          <w:p w14:paraId="581F84D4" w14:textId="559851E5" w:rsidR="007721B7" w:rsidRPr="004D6B98" w:rsidRDefault="007721B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Pessimism </w:t>
            </w:r>
          </w:p>
          <w:p w14:paraId="647832D3" w14:textId="6C87C262" w:rsidR="007721B7" w:rsidRPr="004D6B98" w:rsidRDefault="007721B7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Big groups of people</w:t>
            </w:r>
          </w:p>
          <w:p w14:paraId="3DB264D8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70D76E96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6F7FD111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</w:p>
          <w:p w14:paraId="15F4F2C7" w14:textId="77777777" w:rsidR="007721B7" w:rsidRPr="004D6B98" w:rsidRDefault="00607EB2" w:rsidP="001C2AE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bCs/>
                <w:color w:val="000000" w:themeColor="text1"/>
                <w:sz w:val="22"/>
                <w:szCs w:val="22"/>
              </w:rPr>
              <w:t>Obstacles</w:t>
            </w:r>
          </w:p>
          <w:p w14:paraId="71C96BB3" w14:textId="77777777" w:rsidR="00607EB2" w:rsidRPr="004D6B98" w:rsidRDefault="00607EB2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Being a perfectionist </w:t>
            </w:r>
          </w:p>
          <w:p w14:paraId="73B5076A" w14:textId="77777777" w:rsidR="00607EB2" w:rsidRPr="004D6B98" w:rsidRDefault="00EB479F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Emotional </w:t>
            </w:r>
          </w:p>
          <w:p w14:paraId="40ABDA64" w14:textId="77777777" w:rsidR="00EB479F" w:rsidRPr="004D6B98" w:rsidRDefault="00EB479F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Sensitive</w:t>
            </w:r>
          </w:p>
          <w:p w14:paraId="40CF56A7" w14:textId="35F56F34" w:rsidR="00EB479F" w:rsidRPr="004D6B98" w:rsidRDefault="00EB479F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Forgetful</w:t>
            </w:r>
          </w:p>
          <w:p w14:paraId="5B9FFF88" w14:textId="77777777" w:rsidR="00EB479F" w:rsidRPr="004D6B98" w:rsidRDefault="004D6B98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Working with others</w:t>
            </w:r>
          </w:p>
          <w:p w14:paraId="24733FFD" w14:textId="6FAFC494" w:rsidR="004D6B98" w:rsidRPr="004D6B98" w:rsidRDefault="004D6B98" w:rsidP="001C2AEC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Chocolate addiction </w:t>
            </w:r>
          </w:p>
        </w:tc>
      </w:tr>
      <w:tr w:rsidR="00C14A5B" w:rsidRPr="004D6B98" w14:paraId="52587011" w14:textId="77777777" w:rsidTr="00316E31">
        <w:trPr>
          <w:trHeight w:val="288"/>
        </w:trPr>
        <w:tc>
          <w:tcPr>
            <w:tcW w:w="283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572E023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30D6F44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0572414C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B3FBFED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7B2AD3B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CAC8AE0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54408688" w14:textId="77777777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25D01AF6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color w:val="000000" w:themeColor="text1"/>
                <w:sz w:val="22"/>
                <w:szCs w:val="22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BA72097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59A16CD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369770F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0096A52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3EB784DE" w14:textId="77777777" w:rsidTr="00975A3D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4A75F8D4" w14:textId="714BFED8" w:rsidR="00975A3D" w:rsidRPr="004D6B98" w:rsidRDefault="006D4060" w:rsidP="001C2AEC">
            <w:pPr>
              <w:rPr>
                <w:b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color w:val="000000" w:themeColor="text1"/>
                <w:sz w:val="22"/>
                <w:szCs w:val="22"/>
              </w:rPr>
              <w:t xml:space="preserve">“If life was like a box of chocolates... Idk I like chocolate” 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AD7CCA9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3D33B99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9A22C01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6D7F10E1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0E1DE42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21711FAD" w14:textId="77777777" w:rsidR="00975A3D" w:rsidRPr="004D6B98" w:rsidRDefault="00975A3D" w:rsidP="001C2AEC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BD90053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EEE26C7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15263BB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40C8C2B1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2FE8B5A0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241881A4" w14:textId="09EFC5B3" w:rsidR="00975A3D" w:rsidRPr="004D6B98" w:rsidRDefault="000A2358" w:rsidP="001C2AEC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Tony Conners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B322733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2E16B954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8D09146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4620864" w14:textId="77777777" w:rsidR="00975A3D" w:rsidRPr="004D6B98" w:rsidRDefault="00975A3D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3529F8D6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D8C980A" w14:textId="77777777" w:rsidR="001C2AEC" w:rsidRPr="004D6B98" w:rsidRDefault="001C2AEC" w:rsidP="001C2AEC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14:paraId="65B17419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63BFD353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11AF4BD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122BCB7B" w14:textId="77777777" w:rsidR="001C2AEC" w:rsidRPr="004D6B98" w:rsidRDefault="001C2AEC" w:rsidP="001C2AEC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7C5860E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263C0AB4" w14:textId="7E34781A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8735083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AE4A97A" w14:textId="77777777" w:rsidR="0074788F" w:rsidRPr="004D6B98" w:rsidRDefault="0074788F" w:rsidP="00975A3D">
            <w:pPr>
              <w:rPr>
                <w:b/>
                <w:color w:val="000000" w:themeColor="text1"/>
                <w:sz w:val="24"/>
                <w:szCs w:val="22"/>
              </w:rPr>
            </w:pPr>
            <w:r w:rsidRPr="004D6B98">
              <w:rPr>
                <w:b/>
                <w:color w:val="000000" w:themeColor="text1"/>
                <w:sz w:val="24"/>
                <w:szCs w:val="22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14678C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0F5713F9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FB4C078" w14:textId="3F5650B5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4489F54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4D9989DF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Loud and messy eaters</w:t>
            </w:r>
          </w:p>
          <w:p w14:paraId="562A3E1C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Criminals </w:t>
            </w:r>
          </w:p>
          <w:p w14:paraId="465A79BB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Donald trump</w:t>
            </w:r>
          </w:p>
          <w:p w14:paraId="564F3D2A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People invading my personal space</w:t>
            </w:r>
          </w:p>
          <w:p w14:paraId="01582818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Ads </w:t>
            </w:r>
          </w:p>
          <w:p w14:paraId="10FAD0DB" w14:textId="77777777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Laggy internet</w:t>
            </w:r>
          </w:p>
          <w:p w14:paraId="64E0E2E2" w14:textId="35A14AB1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Constipation </w:t>
            </w:r>
          </w:p>
          <w:p w14:paraId="7CF9DED7" w14:textId="5FEC4EC1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 xml:space="preserve">People interrupting </w:t>
            </w:r>
          </w:p>
          <w:p w14:paraId="24BE112F" w14:textId="44517C6F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  <w:r w:rsidRPr="004D6B98">
              <w:rPr>
                <w:color w:val="000000" w:themeColor="text1"/>
                <w:sz w:val="22"/>
                <w:szCs w:val="22"/>
              </w:rPr>
              <w:t>Red</w:t>
            </w:r>
          </w:p>
          <w:p w14:paraId="711503FF" w14:textId="54439E04" w:rsidR="0074788F" w:rsidRPr="004D6B98" w:rsidRDefault="0074788F" w:rsidP="00975A3D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E474D77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5E46762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1AA5FB92" w14:textId="605BA24C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Male, He/Him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CB0C7C9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54ED494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E20175C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FE57F1F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565F1C14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9C50050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35A9B6C2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AD50512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07BE7242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224AC8FE" w14:textId="5095472A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New york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A0D6E2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60477248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FF82320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9D9BCBA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03212C3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C0692F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733FE1B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4C241B4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66B5B839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312A1A04" w14:textId="0D7386E0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Laywer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734DB67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1D1D0FE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94B5A31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5BEC1248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4694815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5FF449E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CF825F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6D5098F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81C6299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0A862994" w14:textId="26C28F03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Criminal law lawer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7F5C8F0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B2A858B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951DD9D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5634F76D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3FF6D08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906CA03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0480A38B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60EC5CA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3309A6B3" w14:textId="77777777" w:rsidTr="00975A3D">
        <w:trPr>
          <w:gridAfter w:val="1"/>
          <w:wAfter w:w="4512" w:type="dxa"/>
          <w:trHeight w:val="432"/>
        </w:trPr>
        <w:tc>
          <w:tcPr>
            <w:tcW w:w="4512" w:type="dxa"/>
            <w:gridSpan w:val="2"/>
            <w:vAlign w:val="center"/>
          </w:tcPr>
          <w:p w14:paraId="490500EA" w14:textId="4AC7E16D" w:rsidR="0074788F" w:rsidRPr="004D6B98" w:rsidRDefault="0074788F" w:rsidP="00975A3D">
            <w:pPr>
              <w:rPr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noProof/>
                <w:color w:val="000000" w:themeColor="text1"/>
                <w:sz w:val="22"/>
                <w:szCs w:val="22"/>
              </w:rPr>
              <w:t>Harvard school of law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000F58F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1FD96603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22B4C9D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015626" w:rsidRPr="004D6B98" w14:paraId="7F6D5727" w14:textId="77777777" w:rsidTr="00C14A5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3A9B4BB" w14:textId="77777777" w:rsidR="0074788F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</w:rPr>
              <w:t>ANNUAL INCOME</w:t>
            </w:r>
          </w:p>
          <w:p w14:paraId="4342C1AA" w14:textId="77777777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</w:p>
          <w:p w14:paraId="144CFB65" w14:textId="2220F5CE" w:rsidR="0074788F" w:rsidRPr="004D6B98" w:rsidRDefault="0074788F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  <w:r w:rsidRPr="004D6B98">
              <w:rPr>
                <w:b/>
                <w:noProof/>
                <w:color w:val="000000" w:themeColor="text1"/>
                <w:sz w:val="22"/>
                <w:szCs w:val="22"/>
                <w:shd w:val="clear" w:color="auto" w:fill="FFFFFF" w:themeFill="background1"/>
              </w:rPr>
              <w:t>$300,000</w:t>
            </w:r>
          </w:p>
        </w:tc>
        <w:tc>
          <w:tcPr>
            <w:tcW w:w="436" w:type="dxa"/>
            <w:vMerge/>
            <w:vAlign w:val="center"/>
          </w:tcPr>
          <w:p w14:paraId="68551E6A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Merge/>
            <w:vAlign w:val="center"/>
          </w:tcPr>
          <w:p w14:paraId="247CC8B6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vMerge/>
            <w:vAlign w:val="center"/>
          </w:tcPr>
          <w:p w14:paraId="622CBFCA" w14:textId="77777777" w:rsidR="0074788F" w:rsidRPr="004D6B98" w:rsidRDefault="0074788F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  <w:tr w:rsidR="00C14A5B" w:rsidRPr="004D6B98" w14:paraId="1DF27946" w14:textId="77777777" w:rsidTr="008B73DB">
        <w:trPr>
          <w:gridAfter w:val="1"/>
          <w:wAfter w:w="4512" w:type="dxa"/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E1360BD" w14:textId="77777777" w:rsidR="00C14A5B" w:rsidRPr="004D6B98" w:rsidRDefault="00C14A5B" w:rsidP="00975A3D">
            <w:pPr>
              <w:rPr>
                <w:b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08730649" w14:textId="77777777" w:rsidR="00C14A5B" w:rsidRPr="004D6B98" w:rsidRDefault="00C14A5B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512" w:type="dxa"/>
            <w:vAlign w:val="center"/>
          </w:tcPr>
          <w:p w14:paraId="3FC4C6E8" w14:textId="77777777" w:rsidR="00C14A5B" w:rsidRPr="004D6B98" w:rsidRDefault="00C14A5B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7B0F8872" w14:textId="77777777" w:rsidR="00C14A5B" w:rsidRPr="004D6B98" w:rsidRDefault="00C14A5B" w:rsidP="00975A3D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20B56549" w14:textId="77777777" w:rsidR="00560932" w:rsidRPr="004D6B98" w:rsidRDefault="00560932" w:rsidP="00D4300C">
      <w:pPr>
        <w:rPr>
          <w:noProof/>
          <w:sz w:val="22"/>
          <w:szCs w:val="22"/>
        </w:rPr>
        <w:sectPr w:rsidR="00560932" w:rsidRPr="004D6B98" w:rsidSect="00DE6CF6">
          <w:footerReference w:type="even" r:id="rId13"/>
          <w:footerReference w:type="default" r:id="rId14"/>
          <w:pgSz w:w="24480" w:h="15840" w:orient="landscape" w:code="3"/>
          <w:pgMar w:top="720" w:right="720" w:bottom="720" w:left="720" w:header="720" w:footer="720" w:gutter="0"/>
          <w:cols w:space="720"/>
          <w:docGrid w:linePitch="360"/>
        </w:sectPr>
      </w:pPr>
    </w:p>
    <w:p w14:paraId="69FB6D92" w14:textId="77777777" w:rsidR="006B5ECE" w:rsidRPr="004D6B98" w:rsidRDefault="006B5ECE" w:rsidP="008B73DB">
      <w:pPr>
        <w:rPr>
          <w:sz w:val="22"/>
          <w:szCs w:val="22"/>
        </w:rPr>
      </w:pPr>
    </w:p>
    <w:sectPr w:rsidR="006B5ECE" w:rsidRPr="004D6B98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09AD0" w14:textId="77777777" w:rsidR="00DC22A0" w:rsidRDefault="00DC22A0" w:rsidP="00D4300C">
      <w:r>
        <w:separator/>
      </w:r>
    </w:p>
  </w:endnote>
  <w:endnote w:type="continuationSeparator" w:id="0">
    <w:p w14:paraId="54409458" w14:textId="77777777" w:rsidR="00DC22A0" w:rsidRDefault="00DC22A0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112FF82B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850330E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C956" w14:textId="77777777" w:rsidR="005B0B4C" w:rsidRDefault="005B0B4C" w:rsidP="00BA1CA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9FF06" w14:textId="77777777" w:rsidR="00DC22A0" w:rsidRDefault="00DC22A0" w:rsidP="00D4300C">
      <w:r>
        <w:separator/>
      </w:r>
    </w:p>
  </w:footnote>
  <w:footnote w:type="continuationSeparator" w:id="0">
    <w:p w14:paraId="7A1F2C2E" w14:textId="77777777" w:rsidR="00DC22A0" w:rsidRDefault="00DC22A0" w:rsidP="00D430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241694">
    <w:abstractNumId w:val="9"/>
  </w:num>
  <w:num w:numId="2" w16cid:durableId="107893472">
    <w:abstractNumId w:val="8"/>
  </w:num>
  <w:num w:numId="3" w16cid:durableId="154537935">
    <w:abstractNumId w:val="7"/>
  </w:num>
  <w:num w:numId="4" w16cid:durableId="878780149">
    <w:abstractNumId w:val="6"/>
  </w:num>
  <w:num w:numId="5" w16cid:durableId="862522243">
    <w:abstractNumId w:val="5"/>
  </w:num>
  <w:num w:numId="6" w16cid:durableId="70936378">
    <w:abstractNumId w:val="4"/>
  </w:num>
  <w:num w:numId="7" w16cid:durableId="1840657954">
    <w:abstractNumId w:val="3"/>
  </w:num>
  <w:num w:numId="8" w16cid:durableId="1408961370">
    <w:abstractNumId w:val="2"/>
  </w:num>
  <w:num w:numId="9" w16cid:durableId="100881596">
    <w:abstractNumId w:val="1"/>
  </w:num>
  <w:num w:numId="10" w16cid:durableId="1950120410">
    <w:abstractNumId w:val="0"/>
  </w:num>
  <w:num w:numId="11" w16cid:durableId="1332297845">
    <w:abstractNumId w:val="19"/>
  </w:num>
  <w:num w:numId="12" w16cid:durableId="365328646">
    <w:abstractNumId w:val="28"/>
  </w:num>
  <w:num w:numId="13" w16cid:durableId="448089785">
    <w:abstractNumId w:val="27"/>
  </w:num>
  <w:num w:numId="14" w16cid:durableId="568420950">
    <w:abstractNumId w:val="17"/>
  </w:num>
  <w:num w:numId="15" w16cid:durableId="1131678067">
    <w:abstractNumId w:val="14"/>
  </w:num>
  <w:num w:numId="16" w16cid:durableId="1167744783">
    <w:abstractNumId w:val="18"/>
  </w:num>
  <w:num w:numId="17" w16cid:durableId="1760827146">
    <w:abstractNumId w:val="24"/>
  </w:num>
  <w:num w:numId="18" w16cid:durableId="187301910">
    <w:abstractNumId w:val="23"/>
  </w:num>
  <w:num w:numId="19" w16cid:durableId="2067145305">
    <w:abstractNumId w:val="11"/>
  </w:num>
  <w:num w:numId="20" w16cid:durableId="217712345">
    <w:abstractNumId w:val="12"/>
  </w:num>
  <w:num w:numId="21" w16cid:durableId="544681031">
    <w:abstractNumId w:val="20"/>
  </w:num>
  <w:num w:numId="22" w16cid:durableId="1707751248">
    <w:abstractNumId w:val="15"/>
  </w:num>
  <w:num w:numId="23" w16cid:durableId="2088454877">
    <w:abstractNumId w:val="13"/>
  </w:num>
  <w:num w:numId="24" w16cid:durableId="46340699">
    <w:abstractNumId w:val="10"/>
  </w:num>
  <w:num w:numId="25" w16cid:durableId="1376271080">
    <w:abstractNumId w:val="21"/>
  </w:num>
  <w:num w:numId="26" w16cid:durableId="1886797048">
    <w:abstractNumId w:val="22"/>
  </w:num>
  <w:num w:numId="27" w16cid:durableId="1954745300">
    <w:abstractNumId w:val="26"/>
  </w:num>
  <w:num w:numId="28" w16cid:durableId="1621062051">
    <w:abstractNumId w:val="29"/>
  </w:num>
  <w:num w:numId="29" w16cid:durableId="1944535506">
    <w:abstractNumId w:val="16"/>
  </w:num>
  <w:num w:numId="30" w16cid:durableId="19654969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5626"/>
    <w:rsid w:val="00016299"/>
    <w:rsid w:val="0002022F"/>
    <w:rsid w:val="00027FE5"/>
    <w:rsid w:val="00031AF7"/>
    <w:rsid w:val="00056E4C"/>
    <w:rsid w:val="00062BFE"/>
    <w:rsid w:val="00082A3A"/>
    <w:rsid w:val="000857FC"/>
    <w:rsid w:val="000A2358"/>
    <w:rsid w:val="000B3AA5"/>
    <w:rsid w:val="000B7D08"/>
    <w:rsid w:val="000D0112"/>
    <w:rsid w:val="000D5F7F"/>
    <w:rsid w:val="000E139B"/>
    <w:rsid w:val="000E7AF5"/>
    <w:rsid w:val="000F00E5"/>
    <w:rsid w:val="000F480F"/>
    <w:rsid w:val="000F6F8D"/>
    <w:rsid w:val="00111C4F"/>
    <w:rsid w:val="00121D51"/>
    <w:rsid w:val="001472A1"/>
    <w:rsid w:val="001609B4"/>
    <w:rsid w:val="00176400"/>
    <w:rsid w:val="00177F32"/>
    <w:rsid w:val="00181D93"/>
    <w:rsid w:val="001962A6"/>
    <w:rsid w:val="00197E3B"/>
    <w:rsid w:val="001C28B8"/>
    <w:rsid w:val="001C2AEC"/>
    <w:rsid w:val="001C50E9"/>
    <w:rsid w:val="001C7751"/>
    <w:rsid w:val="001D1964"/>
    <w:rsid w:val="001D3C1B"/>
    <w:rsid w:val="00245159"/>
    <w:rsid w:val="00247CBE"/>
    <w:rsid w:val="002507EE"/>
    <w:rsid w:val="0025708E"/>
    <w:rsid w:val="002A17D8"/>
    <w:rsid w:val="002A45FC"/>
    <w:rsid w:val="002A54A1"/>
    <w:rsid w:val="002B5D26"/>
    <w:rsid w:val="002D38C6"/>
    <w:rsid w:val="002E4407"/>
    <w:rsid w:val="002F0170"/>
    <w:rsid w:val="002F2C0D"/>
    <w:rsid w:val="002F39CD"/>
    <w:rsid w:val="00303C60"/>
    <w:rsid w:val="0030454C"/>
    <w:rsid w:val="00305383"/>
    <w:rsid w:val="00316E31"/>
    <w:rsid w:val="00341A03"/>
    <w:rsid w:val="00343CF7"/>
    <w:rsid w:val="0036274A"/>
    <w:rsid w:val="0036595F"/>
    <w:rsid w:val="003758D7"/>
    <w:rsid w:val="00376B04"/>
    <w:rsid w:val="003847C9"/>
    <w:rsid w:val="00391685"/>
    <w:rsid w:val="00394B8A"/>
    <w:rsid w:val="003A167F"/>
    <w:rsid w:val="003C25DB"/>
    <w:rsid w:val="003D28EE"/>
    <w:rsid w:val="003E32E9"/>
    <w:rsid w:val="003F00A8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D6B98"/>
    <w:rsid w:val="004E7C78"/>
    <w:rsid w:val="0050619B"/>
    <w:rsid w:val="00512412"/>
    <w:rsid w:val="0052208D"/>
    <w:rsid w:val="00531F82"/>
    <w:rsid w:val="00547183"/>
    <w:rsid w:val="00557C38"/>
    <w:rsid w:val="00560932"/>
    <w:rsid w:val="00571109"/>
    <w:rsid w:val="00585DBD"/>
    <w:rsid w:val="0058733D"/>
    <w:rsid w:val="005944CA"/>
    <w:rsid w:val="005A2BD6"/>
    <w:rsid w:val="005B0B4C"/>
    <w:rsid w:val="005B1D94"/>
    <w:rsid w:val="005B2E0A"/>
    <w:rsid w:val="005B4420"/>
    <w:rsid w:val="005B7C30"/>
    <w:rsid w:val="005C1013"/>
    <w:rsid w:val="005E2CD8"/>
    <w:rsid w:val="005F0C4B"/>
    <w:rsid w:val="005F5ABE"/>
    <w:rsid w:val="00607EB2"/>
    <w:rsid w:val="00614981"/>
    <w:rsid w:val="00634662"/>
    <w:rsid w:val="00691D78"/>
    <w:rsid w:val="006B5ECE"/>
    <w:rsid w:val="006B6267"/>
    <w:rsid w:val="006C1052"/>
    <w:rsid w:val="006C66DE"/>
    <w:rsid w:val="006D36F2"/>
    <w:rsid w:val="006D37D8"/>
    <w:rsid w:val="006D4060"/>
    <w:rsid w:val="006D6888"/>
    <w:rsid w:val="006E2D2B"/>
    <w:rsid w:val="006E5211"/>
    <w:rsid w:val="006E7941"/>
    <w:rsid w:val="00710711"/>
    <w:rsid w:val="007111E4"/>
    <w:rsid w:val="00712207"/>
    <w:rsid w:val="00714325"/>
    <w:rsid w:val="0074788F"/>
    <w:rsid w:val="007542D1"/>
    <w:rsid w:val="00754D1F"/>
    <w:rsid w:val="00756B3B"/>
    <w:rsid w:val="007721B7"/>
    <w:rsid w:val="00774101"/>
    <w:rsid w:val="0078197E"/>
    <w:rsid w:val="007874B8"/>
    <w:rsid w:val="007919FA"/>
    <w:rsid w:val="007A782A"/>
    <w:rsid w:val="007B1E60"/>
    <w:rsid w:val="007B7937"/>
    <w:rsid w:val="007C15A2"/>
    <w:rsid w:val="007C6D9F"/>
    <w:rsid w:val="007F08AA"/>
    <w:rsid w:val="0081690B"/>
    <w:rsid w:val="00827F6D"/>
    <w:rsid w:val="008350B3"/>
    <w:rsid w:val="00863730"/>
    <w:rsid w:val="00882563"/>
    <w:rsid w:val="0088643A"/>
    <w:rsid w:val="00896E33"/>
    <w:rsid w:val="008B73DB"/>
    <w:rsid w:val="008C027C"/>
    <w:rsid w:val="008C1727"/>
    <w:rsid w:val="008C59BA"/>
    <w:rsid w:val="008D5BD1"/>
    <w:rsid w:val="008E525C"/>
    <w:rsid w:val="008F0F82"/>
    <w:rsid w:val="00900533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3319"/>
    <w:rsid w:val="009B70C8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138BA"/>
    <w:rsid w:val="00A2037C"/>
    <w:rsid w:val="00A2170E"/>
    <w:rsid w:val="00A5156E"/>
    <w:rsid w:val="00A6224F"/>
    <w:rsid w:val="00A6738D"/>
    <w:rsid w:val="00A673D8"/>
    <w:rsid w:val="00A95536"/>
    <w:rsid w:val="00AB1F2A"/>
    <w:rsid w:val="00AE1A89"/>
    <w:rsid w:val="00AF4967"/>
    <w:rsid w:val="00B20083"/>
    <w:rsid w:val="00B307B3"/>
    <w:rsid w:val="00B61625"/>
    <w:rsid w:val="00B8500C"/>
    <w:rsid w:val="00B850F5"/>
    <w:rsid w:val="00BA1CA5"/>
    <w:rsid w:val="00BB756C"/>
    <w:rsid w:val="00BC38F6"/>
    <w:rsid w:val="00BC7F9D"/>
    <w:rsid w:val="00C12C0B"/>
    <w:rsid w:val="00C14A5B"/>
    <w:rsid w:val="00C17201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07054"/>
    <w:rsid w:val="00D147A9"/>
    <w:rsid w:val="00D2319A"/>
    <w:rsid w:val="00D2644E"/>
    <w:rsid w:val="00D26580"/>
    <w:rsid w:val="00D4300C"/>
    <w:rsid w:val="00D60874"/>
    <w:rsid w:val="00D660EC"/>
    <w:rsid w:val="00D675F4"/>
    <w:rsid w:val="00D82ADF"/>
    <w:rsid w:val="00D90B36"/>
    <w:rsid w:val="00D9494A"/>
    <w:rsid w:val="00DA3D45"/>
    <w:rsid w:val="00DB1AE1"/>
    <w:rsid w:val="00DC22A0"/>
    <w:rsid w:val="00DC681D"/>
    <w:rsid w:val="00DE6CF6"/>
    <w:rsid w:val="00DF07A9"/>
    <w:rsid w:val="00DF563A"/>
    <w:rsid w:val="00E009B9"/>
    <w:rsid w:val="00E00A5A"/>
    <w:rsid w:val="00E16BF4"/>
    <w:rsid w:val="00E17836"/>
    <w:rsid w:val="00E62BF6"/>
    <w:rsid w:val="00E8348B"/>
    <w:rsid w:val="00E83F63"/>
    <w:rsid w:val="00E85774"/>
    <w:rsid w:val="00E85804"/>
    <w:rsid w:val="00EA4242"/>
    <w:rsid w:val="00EB23F8"/>
    <w:rsid w:val="00EB479F"/>
    <w:rsid w:val="00EF654B"/>
    <w:rsid w:val="00F13257"/>
    <w:rsid w:val="00F51467"/>
    <w:rsid w:val="00F60090"/>
    <w:rsid w:val="00F61C92"/>
    <w:rsid w:val="00F7606F"/>
    <w:rsid w:val="00F85E87"/>
    <w:rsid w:val="00F90516"/>
    <w:rsid w:val="00FB2B55"/>
    <w:rsid w:val="00FB4C7E"/>
    <w:rsid w:val="00FC40DC"/>
    <w:rsid w:val="00FE3FC1"/>
    <w:rsid w:val="00FE6D48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C0C24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ai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</Template>
  <TotalTime>106</TotalTime>
  <Pages>2</Pages>
  <Words>187</Words>
  <Characters>1074</Characters>
  <Application>Microsoft Office Word</Application>
  <DocSecurity>0</DocSecurity>
  <Lines>179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Scattergood Aiden James</cp:lastModifiedBy>
  <cp:revision>48</cp:revision>
  <cp:lastPrinted>2018-04-15T17:50:00Z</cp:lastPrinted>
  <dcterms:created xsi:type="dcterms:W3CDTF">2026-03-03T22:31:00Z</dcterms:created>
  <dcterms:modified xsi:type="dcterms:W3CDTF">2026-03-13T03:36:00Z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